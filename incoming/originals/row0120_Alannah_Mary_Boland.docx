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7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363"/>
        <w:gridCol w:w="4100"/>
      </w:tblGrid>
      <w:tr w:rsidR="00E5521B" w:rsidRPr="00565B06" w14:paraId="0AA0B03C" w14:textId="77777777" w:rsidTr="00DE46D3">
        <w:trPr>
          <w:trHeight w:hRule="exact" w:val="2552"/>
        </w:trPr>
        <w:tc>
          <w:tcPr>
            <w:tcW w:w="5363" w:type="dxa"/>
            <w:tcMar>
              <w:right w:w="144" w:type="dxa"/>
            </w:tcMar>
            <w:vAlign w:val="bottom"/>
          </w:tcPr>
          <w:p w14:paraId="12021B87" w14:textId="554C1930" w:rsidR="00556337" w:rsidRPr="00565B06" w:rsidRDefault="00DE46D3" w:rsidP="00E5521B">
            <w:pPr>
              <w:pStyle w:val="Title"/>
            </w:pPr>
            <w:r>
              <w:t>Alannah</w:t>
            </w:r>
            <w:r w:rsidR="002935C1">
              <w:t xml:space="preserve"> Boland</w:t>
            </w:r>
          </w:p>
          <w:p w14:paraId="75E6CD1A" w14:textId="5CAA8084" w:rsidR="00FE18B2" w:rsidRPr="00565B06" w:rsidRDefault="00FE18B2" w:rsidP="00E5521B">
            <w:pPr>
              <w:pStyle w:val="Subtitle"/>
            </w:pPr>
          </w:p>
        </w:tc>
        <w:tc>
          <w:tcPr>
            <w:tcW w:w="4100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498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571"/>
              <w:gridCol w:w="369"/>
            </w:tblGrid>
            <w:tr w:rsidR="00323C3F" w:rsidRPr="009D0878" w14:paraId="0664C11E" w14:textId="77777777" w:rsidTr="00DE46D3">
              <w:trPr>
                <w:trHeight w:val="726"/>
              </w:trPr>
              <w:tc>
                <w:tcPr>
                  <w:tcW w:w="3571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32574E17" w14:textId="581E2473" w:rsidR="00323C3F" w:rsidRPr="009D0878" w:rsidRDefault="00C0398C" w:rsidP="00323C3F">
                  <w:pPr>
                    <w:pStyle w:val="ContactInfo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C80B60C41C254B0BB4BB7A172E879588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8F54B6">
                        <w:t>(</w:t>
                      </w:r>
                      <w:r w:rsidR="001B6D3E">
                        <w:t>Nationality: Irish</w:t>
                      </w:r>
                      <w:r w:rsidR="008F54B6">
                        <w:t>)</w:t>
                      </w:r>
                      <w:r w:rsidR="001B6D3E">
                        <w:t xml:space="preserve"> </w:t>
                      </w:r>
                      <w:r w:rsidR="001B6D3E">
                        <w:br/>
                        <w:t xml:space="preserve">Residence: </w:t>
                      </w:r>
                      <w:r w:rsidR="00A330F7">
                        <w:t>Seoul, South Korea</w:t>
                      </w:r>
                      <w:r w:rsidR="0018689D">
                        <w:t xml:space="preserve"> (F2-7 visa)</w:t>
                      </w:r>
                      <w:r w:rsidR="00A330F7">
                        <w:t xml:space="preserve"> </w:t>
                      </w:r>
                    </w:sdtContent>
                  </w:sdt>
                </w:p>
              </w:tc>
              <w:tc>
                <w:tcPr>
                  <w:tcW w:w="369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5A5B94B5" w14:textId="74A74A9D" w:rsidR="00323C3F" w:rsidRPr="009D0878" w:rsidRDefault="008F54B6" w:rsidP="008F54B6">
                  <w:pPr>
                    <w:pStyle w:val="Icons"/>
                    <w:jc w:val="left"/>
                  </w:pPr>
                  <w:r>
                    <w:t xml:space="preserve"> </w:t>
                  </w:r>
                  <w:r w:rsidR="00323C3F" w:rsidRPr="009D0878">
                    <w:rPr>
                      <w:noProof/>
                      <w:lang w:eastAsia="ko-KR" w:bidi="hi-IN"/>
                    </w:rPr>
                    <mc:AlternateContent>
                      <mc:Choice Requires="wps">
                        <w:drawing>
                          <wp:inline distT="0" distB="0" distL="0" distR="0" wp14:anchorId="0D87BB10" wp14:editId="2B2001EC">
                            <wp:extent cx="118872" cy="118872"/>
                            <wp:effectExtent l="0" t="0" r="0" b="0"/>
                            <wp:docPr id="9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156B8CD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549e39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298E691A" w14:textId="77777777" w:rsidTr="00DE46D3">
              <w:trPr>
                <w:trHeight w:val="254"/>
              </w:trPr>
              <w:sdt>
                <w:sdtPr>
                  <w:alias w:val="Enter phone:"/>
                  <w:tag w:val="Enter phone:"/>
                  <w:id w:val="-1849400302"/>
                  <w:placeholder>
                    <w:docPart w:val="BF1760C57E5E4C19BD5F87EDDF7065AA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571" w:type="dxa"/>
                      <w:tcMar>
                        <w:left w:w="720" w:type="dxa"/>
                        <w:right w:w="29" w:type="dxa"/>
                      </w:tcMar>
                    </w:tcPr>
                    <w:p w14:paraId="62515BCF" w14:textId="6C60F206" w:rsidR="00323C3F" w:rsidRPr="009D0878" w:rsidRDefault="004960EC" w:rsidP="00323C3F">
                      <w:pPr>
                        <w:pStyle w:val="ContactInfo"/>
                      </w:pPr>
                      <w:r>
                        <w:t>+</w:t>
                      </w:r>
                      <w:r w:rsidR="00A330F7">
                        <w:t>82</w:t>
                      </w:r>
                      <w:r>
                        <w:t xml:space="preserve"> (0) </w:t>
                      </w:r>
                      <w:r w:rsidR="00A330F7">
                        <w:t>1052684105</w:t>
                      </w:r>
                    </w:p>
                  </w:tc>
                </w:sdtContent>
              </w:sdt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663C1214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  <w:lang w:eastAsia="ko-KR" w:bidi="hi-IN"/>
                    </w:rPr>
                    <mc:AlternateContent>
                      <mc:Choice Requires="wps">
                        <w:drawing>
                          <wp:inline distT="0" distB="0" distL="0" distR="0" wp14:anchorId="05F67B8D" wp14:editId="5BEE8845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FBD853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549e39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5E7C5359" w14:textId="77777777" w:rsidTr="00DE46D3">
              <w:trPr>
                <w:trHeight w:val="267"/>
              </w:trPr>
              <w:sdt>
                <w:sdtPr>
                  <w:alias w:val="Enter email:"/>
                  <w:tag w:val="Enter email:"/>
                  <w:id w:val="-675184368"/>
                  <w:placeholder>
                    <w:docPart w:val="353E1F89F53F427A980577C36ABAB06A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571" w:type="dxa"/>
                      <w:tcMar>
                        <w:left w:w="720" w:type="dxa"/>
                        <w:right w:w="29" w:type="dxa"/>
                      </w:tcMar>
                    </w:tcPr>
                    <w:p w14:paraId="5762CA22" w14:textId="77777777" w:rsidR="00323C3F" w:rsidRPr="009D0878" w:rsidRDefault="001F0831" w:rsidP="00323C3F">
                      <w:pPr>
                        <w:pStyle w:val="ContactInfo"/>
                      </w:pPr>
                      <w:r>
                        <w:t>amb.boland@gmail.com</w:t>
                      </w:r>
                    </w:p>
                  </w:tc>
                </w:sdtContent>
              </w:sdt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03F16355" w14:textId="77777777" w:rsidR="00323C3F" w:rsidRPr="009D0878" w:rsidRDefault="00323C3F" w:rsidP="00323C3F">
                  <w:pPr>
                    <w:pStyle w:val="Icons"/>
                  </w:pPr>
                  <w:r>
                    <w:rPr>
                      <w:noProof/>
                      <w:lang w:eastAsia="ko-KR" w:bidi="hi-IN"/>
                    </w:rPr>
                    <mc:AlternateContent>
                      <mc:Choice Requires="wps">
                        <w:drawing>
                          <wp:inline distT="0" distB="0" distL="0" distR="0" wp14:anchorId="68EE93CF" wp14:editId="23A956C0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091353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549e39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62C3B23D" w14:textId="77777777" w:rsidTr="00DE46D3">
              <w:trPr>
                <w:trHeight w:val="267"/>
              </w:trPr>
              <w:tc>
                <w:tcPr>
                  <w:tcW w:w="3571" w:type="dxa"/>
                  <w:tcMar>
                    <w:left w:w="720" w:type="dxa"/>
                    <w:right w:w="29" w:type="dxa"/>
                  </w:tcMar>
                </w:tcPr>
                <w:p w14:paraId="62966242" w14:textId="77777777" w:rsidR="00323C3F" w:rsidRPr="009D0878" w:rsidRDefault="00323C3F" w:rsidP="00323C3F">
                  <w:pPr>
                    <w:pStyle w:val="ContactInfo"/>
                  </w:pPr>
                </w:p>
              </w:tc>
              <w:tc>
                <w:tcPr>
                  <w:tcW w:w="369" w:type="dxa"/>
                  <w:tcMar>
                    <w:left w:w="0" w:type="dxa"/>
                    <w:right w:w="0" w:type="dxa"/>
                  </w:tcMar>
                </w:tcPr>
                <w:p w14:paraId="3E447184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</w:tbl>
          <w:p w14:paraId="0899AD79" w14:textId="77777777" w:rsidR="00E5521B" w:rsidRPr="00565B06" w:rsidRDefault="00E5521B" w:rsidP="00DF2C9D">
            <w:pPr>
              <w:pStyle w:val="ContactInfo"/>
            </w:pPr>
          </w:p>
        </w:tc>
      </w:tr>
    </w:tbl>
    <w:p w14:paraId="5195A6E4" w14:textId="2FEE2AA4" w:rsidR="00A77B4D" w:rsidRPr="00565B06" w:rsidRDefault="00351050" w:rsidP="004E6DAA">
      <w:r>
        <w:t xml:space="preserve">    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65B06" w14:paraId="0025912E" w14:textId="77777777" w:rsidTr="00A765B1">
        <w:tc>
          <w:tcPr>
            <w:tcW w:w="725" w:type="dxa"/>
            <w:tcMar>
              <w:right w:w="216" w:type="dxa"/>
            </w:tcMar>
            <w:vAlign w:val="bottom"/>
          </w:tcPr>
          <w:p w14:paraId="75306266" w14:textId="77777777" w:rsidR="00A77B4D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>
                  <w:drawing>
                    <wp:inline distT="0" distB="0" distL="0" distR="0" wp14:anchorId="3271C277" wp14:editId="513E2A58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8C03E5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549e3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C3BE0A2" w14:textId="16CD9654" w:rsidR="004F1E2D" w:rsidRPr="00565B06" w:rsidRDefault="00C0398C" w:rsidP="002146F8">
            <w:pPr>
              <w:pStyle w:val="Heading1"/>
            </w:pPr>
            <w:sdt>
              <w:sdtPr>
                <w:alias w:val="Education:"/>
                <w:tag w:val="Education:"/>
                <w:id w:val="1586649636"/>
                <w:placeholder>
                  <w:docPart w:val="771B031A006B492BB9A51A823EAF3014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3F49E52E" w14:textId="114A36E8" w:rsidR="002336AD" w:rsidRPr="001304E8" w:rsidRDefault="002336AD" w:rsidP="002336AD">
      <w:pPr>
        <w:pStyle w:val="Heading2"/>
        <w:rPr>
          <w:i/>
          <w:sz w:val="24"/>
          <w:szCs w:val="24"/>
        </w:rPr>
      </w:pPr>
      <w:r w:rsidRPr="001B6DC4">
        <w:rPr>
          <w:i/>
          <w:sz w:val="24"/>
          <w:szCs w:val="24"/>
        </w:rPr>
        <w:t xml:space="preserve">MSc </w:t>
      </w:r>
      <w:r>
        <w:rPr>
          <w:i/>
          <w:sz w:val="24"/>
          <w:szCs w:val="24"/>
        </w:rPr>
        <w:t>Psychology</w:t>
      </w:r>
      <w:r w:rsidRPr="001B6DC4">
        <w:rPr>
          <w:sz w:val="24"/>
          <w:szCs w:val="24"/>
        </w:rPr>
        <w:t xml:space="preserve"> | </w:t>
      </w:r>
      <w:r>
        <w:rPr>
          <w:rStyle w:val="Emphasis"/>
          <w:sz w:val="24"/>
          <w:szCs w:val="24"/>
        </w:rPr>
        <w:t>University of Derby, UK (distance learning)</w:t>
      </w:r>
    </w:p>
    <w:p w14:paraId="10E9D939" w14:textId="1E88F6D4" w:rsidR="002336AD" w:rsidRDefault="00B547A3" w:rsidP="002336AD">
      <w:pPr>
        <w:pStyle w:val="Heading3"/>
      </w:pPr>
      <w:r>
        <w:t xml:space="preserve">August 2024 </w:t>
      </w:r>
      <w:r w:rsidR="00883113">
        <w:t>–</w:t>
      </w:r>
      <w:r>
        <w:t xml:space="preserve"> PRESENT</w:t>
      </w:r>
    </w:p>
    <w:p w14:paraId="2446B502" w14:textId="77777777" w:rsidR="002336AD" w:rsidRDefault="002336AD" w:rsidP="00B47E1E">
      <w:pPr>
        <w:pStyle w:val="Heading2"/>
        <w:rPr>
          <w:i/>
          <w:sz w:val="24"/>
          <w:szCs w:val="24"/>
        </w:rPr>
      </w:pPr>
    </w:p>
    <w:p w14:paraId="3C3F3B86" w14:textId="70987829" w:rsidR="007C0E0E" w:rsidRPr="001304E8" w:rsidRDefault="001F0831" w:rsidP="00B47E1E">
      <w:pPr>
        <w:pStyle w:val="Heading2"/>
        <w:rPr>
          <w:i/>
          <w:sz w:val="24"/>
          <w:szCs w:val="24"/>
        </w:rPr>
      </w:pPr>
      <w:r w:rsidRPr="001B6DC4">
        <w:rPr>
          <w:i/>
          <w:sz w:val="24"/>
          <w:szCs w:val="24"/>
        </w:rPr>
        <w:t>MSc Diversity and Inclusion in Education</w:t>
      </w:r>
      <w:r w:rsidR="007C0E0E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  <w:t>Queen’s University Belfast</w:t>
      </w:r>
      <w:r w:rsidR="001304E8">
        <w:rPr>
          <w:rStyle w:val="Emphasis"/>
          <w:sz w:val="24"/>
          <w:szCs w:val="24"/>
        </w:rPr>
        <w:t>, Northern Ireland</w:t>
      </w:r>
    </w:p>
    <w:p w14:paraId="60DB44CB" w14:textId="1976CCC1" w:rsidR="001F0831" w:rsidRPr="001B6DC4" w:rsidRDefault="001F0831" w:rsidP="001F0831">
      <w:pPr>
        <w:pStyle w:val="Heading3"/>
      </w:pPr>
      <w:r w:rsidRPr="001B6DC4">
        <w:t>2011-2012</w:t>
      </w:r>
      <w:r w:rsidR="00FB0AD2" w:rsidRPr="001B6DC4">
        <w:t xml:space="preserve">, </w:t>
      </w:r>
      <w:r w:rsidR="00FB0AD2" w:rsidRPr="001B6DC4">
        <w:rPr>
          <w:b/>
        </w:rPr>
        <w:t>gRADE 2.1</w:t>
      </w:r>
    </w:p>
    <w:p w14:paraId="3394A61F" w14:textId="77777777" w:rsidR="004F1E2D" w:rsidRPr="001B6DC4" w:rsidRDefault="004F1E2D" w:rsidP="001F0831">
      <w:pPr>
        <w:pStyle w:val="Heading3"/>
        <w:rPr>
          <w:i/>
        </w:rPr>
      </w:pPr>
    </w:p>
    <w:p w14:paraId="56EB020D" w14:textId="58250C2D" w:rsidR="007C0E0E" w:rsidRPr="001B6DC4" w:rsidRDefault="001F0831" w:rsidP="00B47E1E">
      <w:pPr>
        <w:pStyle w:val="Heading2"/>
        <w:rPr>
          <w:sz w:val="24"/>
          <w:szCs w:val="24"/>
        </w:rPr>
      </w:pPr>
      <w:r w:rsidRPr="001B6DC4">
        <w:rPr>
          <w:i/>
          <w:sz w:val="24"/>
          <w:szCs w:val="24"/>
        </w:rPr>
        <w:t>BA Sociology and Anthropology</w:t>
      </w:r>
      <w:r w:rsidR="007C0E0E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  <w:t>National University of Ireland Maynooth</w:t>
      </w:r>
      <w:r w:rsidR="001304E8">
        <w:rPr>
          <w:rStyle w:val="Emphasis"/>
          <w:sz w:val="24"/>
          <w:szCs w:val="24"/>
        </w:rPr>
        <w:t>, Republic of Ireland</w:t>
      </w:r>
    </w:p>
    <w:p w14:paraId="10BA928E" w14:textId="3C150EDD" w:rsidR="007C0E0E" w:rsidRDefault="001F0831" w:rsidP="004F199F">
      <w:pPr>
        <w:pStyle w:val="Heading3"/>
        <w:rPr>
          <w:b/>
        </w:rPr>
      </w:pPr>
      <w:r w:rsidRPr="001B6DC4">
        <w:t>2008-2011</w:t>
      </w:r>
      <w:r w:rsidR="00FB0AD2" w:rsidRPr="001B6DC4">
        <w:t xml:space="preserve">, </w:t>
      </w:r>
      <w:r w:rsidR="00FB0AD2" w:rsidRPr="001B6DC4">
        <w:rPr>
          <w:b/>
        </w:rPr>
        <w:t>gRADE 2.1</w:t>
      </w:r>
    </w:p>
    <w:p w14:paraId="0EE80B94" w14:textId="6BA2A1AA" w:rsidR="00E23E9C" w:rsidRPr="00E23E9C" w:rsidRDefault="00E23E9C" w:rsidP="004F199F">
      <w:pPr>
        <w:pStyle w:val="Heading3"/>
        <w:rPr>
          <w:b/>
          <w:sz w:val="22"/>
          <w:szCs w:val="22"/>
        </w:rPr>
      </w:pPr>
      <w:r w:rsidRPr="00E23E9C">
        <w:rPr>
          <w:b/>
          <w:sz w:val="22"/>
          <w:szCs w:val="22"/>
        </w:rPr>
        <w:t xml:space="preserve">additional first year subject: </w:t>
      </w:r>
      <w:r w:rsidRPr="000965F8">
        <w:rPr>
          <w:bCs/>
          <w:sz w:val="22"/>
          <w:szCs w:val="22"/>
        </w:rPr>
        <w:t xml:space="preserve">psychology </w:t>
      </w:r>
    </w:p>
    <w:p w14:paraId="6094FF4A" w14:textId="77777777" w:rsidR="007C0E0E" w:rsidRPr="00565B06" w:rsidRDefault="007C0E0E" w:rsidP="007C0E0E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1346B54D" w14:textId="77777777" w:rsidTr="004A177E">
        <w:tc>
          <w:tcPr>
            <w:tcW w:w="725" w:type="dxa"/>
            <w:tcMar>
              <w:right w:w="216" w:type="dxa"/>
            </w:tcMar>
            <w:vAlign w:val="bottom"/>
          </w:tcPr>
          <w:p w14:paraId="4F12B271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>
                  <w:drawing>
                    <wp:inline distT="0" distB="0" distL="0" distR="0" wp14:anchorId="58EB4703" wp14:editId="25D0C31E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E51114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549e3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B547CDC" w14:textId="51A6836E" w:rsidR="002B5FDA" w:rsidRPr="00565B06" w:rsidRDefault="004F1E2D" w:rsidP="0004158B">
            <w:pPr>
              <w:pStyle w:val="Heading1"/>
            </w:pPr>
            <w:r>
              <w:t>R</w:t>
            </w:r>
            <w:r w:rsidR="004E6DAA">
              <w:t>elevant experience</w:t>
            </w:r>
          </w:p>
        </w:tc>
      </w:tr>
    </w:tbl>
    <w:p w14:paraId="68C38551" w14:textId="17C219FB" w:rsidR="002F4F8A" w:rsidRPr="001B6DC4" w:rsidRDefault="002F4F8A" w:rsidP="002F4F8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EFL </w:t>
      </w:r>
      <w:r w:rsidRPr="001B6DC4">
        <w:rPr>
          <w:sz w:val="24"/>
          <w:szCs w:val="24"/>
        </w:rPr>
        <w:t xml:space="preserve">Teacher | </w:t>
      </w:r>
      <w:r w:rsidR="002B5FDA">
        <w:rPr>
          <w:rStyle w:val="Emphasis"/>
          <w:sz w:val="24"/>
          <w:szCs w:val="24"/>
        </w:rPr>
        <w:t>Social Creativity Education</w:t>
      </w:r>
      <w:r>
        <w:rPr>
          <w:rStyle w:val="Emphasis"/>
          <w:sz w:val="24"/>
          <w:szCs w:val="24"/>
        </w:rPr>
        <w:t xml:space="preserve"> (</w:t>
      </w:r>
      <w:r w:rsidR="002B5FDA">
        <w:rPr>
          <w:rStyle w:val="Emphasis"/>
          <w:sz w:val="24"/>
          <w:szCs w:val="24"/>
        </w:rPr>
        <w:t>SCE</w:t>
      </w:r>
      <w:r>
        <w:rPr>
          <w:rStyle w:val="Emphasis"/>
          <w:sz w:val="24"/>
          <w:szCs w:val="24"/>
        </w:rPr>
        <w:t xml:space="preserve">), </w:t>
      </w:r>
      <w:r w:rsidR="002B5FDA">
        <w:rPr>
          <w:rStyle w:val="Emphasis"/>
          <w:sz w:val="24"/>
          <w:szCs w:val="24"/>
        </w:rPr>
        <w:t>Seocho, Seoul</w:t>
      </w:r>
    </w:p>
    <w:p w14:paraId="2FDE5649" w14:textId="436DF6FC" w:rsidR="002F4F8A" w:rsidRDefault="002F4F8A" w:rsidP="002F4F8A">
      <w:pPr>
        <w:pStyle w:val="Heading3"/>
      </w:pPr>
      <w:r>
        <w:t>March 202</w:t>
      </w:r>
      <w:r w:rsidR="002B5FDA">
        <w:t>6</w:t>
      </w:r>
      <w:r w:rsidRPr="001B6DC4">
        <w:t>-</w:t>
      </w:r>
      <w:r>
        <w:t>PRESENT</w:t>
      </w:r>
    </w:p>
    <w:p w14:paraId="5E8A33B8" w14:textId="7D9C2C8F" w:rsidR="002F4F8A" w:rsidRDefault="002F4F8A" w:rsidP="002F4F8A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 w:rsidR="002B5FDA">
        <w:rPr>
          <w:sz w:val="24"/>
          <w:szCs w:val="24"/>
        </w:rPr>
        <w:t xml:space="preserve">:3 </w:t>
      </w:r>
      <w:r>
        <w:rPr>
          <w:sz w:val="24"/>
          <w:szCs w:val="24"/>
        </w:rPr>
        <w:t xml:space="preserve">class. Responsible for a class of </w:t>
      </w:r>
      <w:r w:rsidR="002B5FDA">
        <w:rPr>
          <w:sz w:val="24"/>
          <w:szCs w:val="24"/>
        </w:rPr>
        <w:t>12</w:t>
      </w:r>
      <w:r>
        <w:rPr>
          <w:sz w:val="24"/>
          <w:szCs w:val="24"/>
        </w:rPr>
        <w:t xml:space="preserve"> students. Teach </w:t>
      </w:r>
      <w:r w:rsidR="002B5FDA">
        <w:rPr>
          <w:sz w:val="24"/>
          <w:szCs w:val="24"/>
        </w:rPr>
        <w:t>subjects such as grammar, debate, writing, and reading.</w:t>
      </w:r>
    </w:p>
    <w:p w14:paraId="62658CD9" w14:textId="77777777" w:rsidR="002B5FDA" w:rsidRDefault="002B5FDA" w:rsidP="002F4F8A">
      <w:pPr>
        <w:rPr>
          <w:sz w:val="24"/>
          <w:szCs w:val="24"/>
        </w:rPr>
      </w:pPr>
    </w:p>
    <w:p w14:paraId="07BF053C" w14:textId="6DFA362F" w:rsidR="002B5FDA" w:rsidRPr="001B6DC4" w:rsidRDefault="002B5FDA" w:rsidP="002B5FD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EFL </w:t>
      </w:r>
      <w:r w:rsidRPr="001B6DC4">
        <w:rPr>
          <w:sz w:val="24"/>
          <w:szCs w:val="24"/>
        </w:rPr>
        <w:t xml:space="preserve">Teacher | </w:t>
      </w:r>
      <w:r>
        <w:rPr>
          <w:rStyle w:val="Emphasis"/>
          <w:sz w:val="24"/>
          <w:szCs w:val="24"/>
        </w:rPr>
        <w:t xml:space="preserve">Julie’s English Language Institute (JELI), </w:t>
      </w:r>
      <w:r>
        <w:rPr>
          <w:rStyle w:val="Emphasis"/>
          <w:sz w:val="24"/>
          <w:szCs w:val="24"/>
        </w:rPr>
        <w:t>Mokdong, Seoul</w:t>
      </w:r>
    </w:p>
    <w:p w14:paraId="46388472" w14:textId="5F658A30" w:rsidR="002B5FDA" w:rsidRDefault="002B5FDA" w:rsidP="002B5FDA">
      <w:pPr>
        <w:pStyle w:val="Heading3"/>
      </w:pPr>
      <w:r>
        <w:t>March 2025</w:t>
      </w:r>
      <w:r w:rsidRPr="001B6DC4">
        <w:t>-</w:t>
      </w:r>
      <w:r>
        <w:t>FEBRUARY 2026</w:t>
      </w:r>
    </w:p>
    <w:p w14:paraId="0C44B9DE" w14:textId="0D1DCB16" w:rsidR="00C93277" w:rsidRDefault="002B5FDA" w:rsidP="002F4F8A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>
        <w:rPr>
          <w:sz w:val="24"/>
          <w:szCs w:val="24"/>
        </w:rPr>
        <w:t>:3</w:t>
      </w:r>
      <w:r>
        <w:rPr>
          <w:sz w:val="24"/>
          <w:szCs w:val="24"/>
        </w:rPr>
        <w:t xml:space="preserve"> class. Responsible for a class of 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students.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z w:val="24"/>
          <w:szCs w:val="24"/>
        </w:rPr>
        <w:t>aught</w:t>
      </w:r>
      <w:r>
        <w:rPr>
          <w:sz w:val="24"/>
          <w:szCs w:val="24"/>
        </w:rPr>
        <w:t xml:space="preserve"> books such as Wordly Wise, Vocabulary Workshop, Writing Framework, and Into Reading. Create</w:t>
      </w:r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 my own materials, such as monthly essay workbooks, novel study companions, </w:t>
      </w:r>
      <w:r>
        <w:rPr>
          <w:sz w:val="24"/>
          <w:szCs w:val="24"/>
        </w:rPr>
        <w:t xml:space="preserve">grammar workbooks, </w:t>
      </w:r>
      <w:r>
        <w:rPr>
          <w:sz w:val="24"/>
          <w:szCs w:val="24"/>
        </w:rPr>
        <w:t>and social studies classes based on students’ interests and levels.</w:t>
      </w:r>
    </w:p>
    <w:p w14:paraId="0E2A3E3E" w14:textId="77777777" w:rsidR="002B5FDA" w:rsidRDefault="002B5FDA" w:rsidP="002F4F8A">
      <w:pPr>
        <w:rPr>
          <w:sz w:val="24"/>
          <w:szCs w:val="24"/>
        </w:rPr>
      </w:pPr>
    </w:p>
    <w:p w14:paraId="3E0EC2CC" w14:textId="77777777" w:rsidR="00C93277" w:rsidRPr="001B6DC4" w:rsidRDefault="00C93277" w:rsidP="00C93277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Walton Learning</w:t>
      </w:r>
      <w:r w:rsidRPr="001B6DC4">
        <w:rPr>
          <w:sz w:val="24"/>
          <w:szCs w:val="24"/>
        </w:rPr>
        <w:t xml:space="preserve"> | </w:t>
      </w:r>
      <w:r>
        <w:rPr>
          <w:rStyle w:val="Emphasis"/>
          <w:sz w:val="24"/>
          <w:szCs w:val="24"/>
        </w:rPr>
        <w:t>Online</w:t>
      </w:r>
    </w:p>
    <w:p w14:paraId="5753E918" w14:textId="5ADA775D" w:rsidR="00C93277" w:rsidRDefault="000A505D" w:rsidP="00C93277">
      <w:pPr>
        <w:pStyle w:val="Heading3"/>
      </w:pPr>
      <w:r>
        <w:t>May 2024-PRESENT</w:t>
      </w:r>
    </w:p>
    <w:p w14:paraId="13019070" w14:textId="734A17B5" w:rsidR="00C93277" w:rsidRDefault="00C93277" w:rsidP="002F4F8A">
      <w:pPr>
        <w:rPr>
          <w:sz w:val="24"/>
          <w:szCs w:val="24"/>
        </w:rPr>
      </w:pPr>
      <w:r>
        <w:rPr>
          <w:sz w:val="24"/>
          <w:szCs w:val="24"/>
        </w:rPr>
        <w:t>Teach Korean students vocabulary (Wordly Wise 1-5) and essay writing through Zoom. Edit and provide feedback. Create PPT materials for online classes.</w:t>
      </w:r>
    </w:p>
    <w:p w14:paraId="4AADB3BA" w14:textId="77777777" w:rsidR="002F4F8A" w:rsidRDefault="002F4F8A" w:rsidP="00532939">
      <w:pPr>
        <w:pStyle w:val="Heading2"/>
        <w:rPr>
          <w:sz w:val="24"/>
          <w:szCs w:val="24"/>
        </w:rPr>
      </w:pPr>
    </w:p>
    <w:p w14:paraId="5C75440A" w14:textId="23A0B54B" w:rsidR="00532939" w:rsidRPr="001B6DC4" w:rsidRDefault="00532939" w:rsidP="00532939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Private Tutor</w:t>
      </w:r>
      <w:r w:rsidRPr="001B6DC4">
        <w:rPr>
          <w:sz w:val="24"/>
          <w:szCs w:val="24"/>
        </w:rPr>
        <w:t xml:space="preserve"> | </w:t>
      </w:r>
      <w:r w:rsidR="002E7820">
        <w:rPr>
          <w:rStyle w:val="Emphasis"/>
          <w:sz w:val="24"/>
          <w:szCs w:val="24"/>
        </w:rPr>
        <w:t>O</w:t>
      </w:r>
      <w:r>
        <w:rPr>
          <w:rStyle w:val="Emphasis"/>
          <w:sz w:val="24"/>
          <w:szCs w:val="24"/>
        </w:rPr>
        <w:t>nline and in person</w:t>
      </w:r>
    </w:p>
    <w:p w14:paraId="19C01D22" w14:textId="2141D22A" w:rsidR="00532939" w:rsidRDefault="00C93277" w:rsidP="00532939">
      <w:pPr>
        <w:pStyle w:val="Heading3"/>
      </w:pPr>
      <w:r>
        <w:t>March 2024-March 2025</w:t>
      </w:r>
    </w:p>
    <w:p w14:paraId="74D494F4" w14:textId="7FE61522" w:rsidR="00532939" w:rsidRDefault="00532939" w:rsidP="00532939">
      <w:pPr>
        <w:rPr>
          <w:sz w:val="24"/>
          <w:szCs w:val="24"/>
        </w:rPr>
      </w:pPr>
      <w:r>
        <w:rPr>
          <w:sz w:val="24"/>
          <w:szCs w:val="24"/>
        </w:rPr>
        <w:t>Provide tailored lessons for students</w:t>
      </w:r>
      <w:r w:rsidR="00635073">
        <w:rPr>
          <w:sz w:val="24"/>
          <w:szCs w:val="24"/>
        </w:rPr>
        <w:t xml:space="preserve"> from </w:t>
      </w:r>
      <w:r w:rsidR="002336AD">
        <w:rPr>
          <w:sz w:val="24"/>
          <w:szCs w:val="24"/>
        </w:rPr>
        <w:t>K-6</w:t>
      </w:r>
      <w:r>
        <w:rPr>
          <w:sz w:val="24"/>
          <w:szCs w:val="24"/>
        </w:rPr>
        <w:t xml:space="preserve"> via private tutoring in person and </w:t>
      </w:r>
      <w:r w:rsidR="00635073">
        <w:rPr>
          <w:sz w:val="24"/>
          <w:szCs w:val="24"/>
        </w:rPr>
        <w:t>on</w:t>
      </w:r>
      <w:r>
        <w:rPr>
          <w:sz w:val="24"/>
          <w:szCs w:val="24"/>
        </w:rPr>
        <w:t xml:space="preserve"> Zoom</w:t>
      </w:r>
      <w:r w:rsidR="00635073">
        <w:rPr>
          <w:sz w:val="24"/>
          <w:szCs w:val="24"/>
        </w:rPr>
        <w:t>.</w:t>
      </w:r>
    </w:p>
    <w:p w14:paraId="3E8E8A0B" w14:textId="77777777" w:rsidR="00740FC1" w:rsidRDefault="00740FC1" w:rsidP="00740FC1">
      <w:pPr>
        <w:rPr>
          <w:sz w:val="24"/>
          <w:szCs w:val="24"/>
        </w:rPr>
      </w:pPr>
    </w:p>
    <w:p w14:paraId="0764485B" w14:textId="25BB7C34" w:rsidR="00700D80" w:rsidRPr="001B6DC4" w:rsidRDefault="00700D80" w:rsidP="00700D8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EFL </w:t>
      </w:r>
      <w:r w:rsidRPr="001B6DC4">
        <w:rPr>
          <w:sz w:val="24"/>
          <w:szCs w:val="24"/>
        </w:rPr>
        <w:t xml:space="preserve">Teacher | </w:t>
      </w:r>
      <w:r>
        <w:rPr>
          <w:rStyle w:val="Emphasis"/>
          <w:sz w:val="24"/>
          <w:szCs w:val="24"/>
        </w:rPr>
        <w:t>i-Garten</w:t>
      </w:r>
      <w:r w:rsidRPr="001B6DC4">
        <w:rPr>
          <w:rStyle w:val="Emphasis"/>
          <w:sz w:val="24"/>
          <w:szCs w:val="24"/>
        </w:rPr>
        <w:t xml:space="preserve"> </w:t>
      </w:r>
      <w:r>
        <w:rPr>
          <w:rStyle w:val="Emphasis"/>
          <w:sz w:val="24"/>
          <w:szCs w:val="24"/>
        </w:rPr>
        <w:t>Seocho</w:t>
      </w:r>
      <w:r w:rsidR="00E800AA">
        <w:rPr>
          <w:rStyle w:val="Emphasis"/>
          <w:sz w:val="24"/>
          <w:szCs w:val="24"/>
        </w:rPr>
        <w:t xml:space="preserve"> Banpo</w:t>
      </w:r>
      <w:r>
        <w:rPr>
          <w:rStyle w:val="Emphasis"/>
          <w:sz w:val="24"/>
          <w:szCs w:val="24"/>
        </w:rPr>
        <w:t xml:space="preserve">, </w:t>
      </w:r>
      <w:r w:rsidR="002B5FDA">
        <w:rPr>
          <w:rStyle w:val="Emphasis"/>
          <w:sz w:val="24"/>
          <w:szCs w:val="24"/>
        </w:rPr>
        <w:t>Seocho, Seoul</w:t>
      </w:r>
    </w:p>
    <w:p w14:paraId="2D3872C6" w14:textId="35EA16AA" w:rsidR="00700D80" w:rsidRDefault="00700D80" w:rsidP="00700D80">
      <w:pPr>
        <w:pStyle w:val="Heading3"/>
      </w:pPr>
      <w:r>
        <w:t>August 2023</w:t>
      </w:r>
      <w:r w:rsidRPr="001B6DC4">
        <w:t>-</w:t>
      </w:r>
      <w:r w:rsidR="00B547A3">
        <w:t>jULY 2024</w:t>
      </w:r>
    </w:p>
    <w:p w14:paraId="72F862EB" w14:textId="7925AB46" w:rsidR="00700D80" w:rsidRPr="00700D80" w:rsidRDefault="00700D80" w:rsidP="00700D80">
      <w:pPr>
        <w:rPr>
          <w:sz w:val="24"/>
          <w:szCs w:val="24"/>
        </w:rPr>
      </w:pPr>
      <w:r>
        <w:rPr>
          <w:sz w:val="24"/>
          <w:szCs w:val="24"/>
        </w:rPr>
        <w:t>Homeroom teacher to a 7</w:t>
      </w:r>
      <w:r w:rsidR="002B5FDA">
        <w:rPr>
          <w:sz w:val="24"/>
          <w:szCs w:val="24"/>
        </w:rPr>
        <w:t>:3</w:t>
      </w:r>
      <w:r>
        <w:rPr>
          <w:sz w:val="24"/>
          <w:szCs w:val="24"/>
        </w:rPr>
        <w:t xml:space="preserve"> class. </w:t>
      </w:r>
      <w:r w:rsidR="00635073">
        <w:rPr>
          <w:sz w:val="24"/>
          <w:szCs w:val="24"/>
        </w:rPr>
        <w:t>Taught</w:t>
      </w:r>
      <w:r w:rsidR="004E6DAA">
        <w:rPr>
          <w:sz w:val="24"/>
          <w:szCs w:val="24"/>
        </w:rPr>
        <w:t xml:space="preserve"> reading project classes to the 6 and 7-year-old classes, which involve</w:t>
      </w:r>
      <w:r w:rsidR="00635073">
        <w:rPr>
          <w:sz w:val="24"/>
          <w:szCs w:val="24"/>
        </w:rPr>
        <w:t>d</w:t>
      </w:r>
      <w:r w:rsidR="004E6DAA">
        <w:rPr>
          <w:sz w:val="24"/>
          <w:szCs w:val="24"/>
        </w:rPr>
        <w:t xml:space="preserve"> teaching a new novel every month through various activities and discussions. </w:t>
      </w:r>
    </w:p>
    <w:p w14:paraId="6997D3BE" w14:textId="77777777" w:rsidR="00700D80" w:rsidRDefault="00700D80" w:rsidP="00D85B6C">
      <w:pPr>
        <w:pStyle w:val="Heading2"/>
        <w:rPr>
          <w:sz w:val="24"/>
          <w:szCs w:val="24"/>
        </w:rPr>
      </w:pPr>
    </w:p>
    <w:p w14:paraId="1E2BDC29" w14:textId="7A38410A" w:rsidR="00D85B6C" w:rsidRPr="001B6DC4" w:rsidRDefault="00D85B6C" w:rsidP="00D85B6C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 xml:space="preserve">L </w:t>
      </w:r>
      <w:r w:rsidRPr="001B6DC4">
        <w:rPr>
          <w:sz w:val="24"/>
          <w:szCs w:val="24"/>
        </w:rPr>
        <w:t xml:space="preserve">Teacher | </w:t>
      </w:r>
      <w:r>
        <w:rPr>
          <w:rStyle w:val="Emphasis"/>
          <w:sz w:val="24"/>
          <w:szCs w:val="24"/>
        </w:rPr>
        <w:t>E-Spirit</w:t>
      </w:r>
      <w:r w:rsidR="00E800AA">
        <w:rPr>
          <w:rStyle w:val="Emphasis"/>
          <w:sz w:val="24"/>
          <w:szCs w:val="24"/>
        </w:rPr>
        <w:t xml:space="preserve"> Apgujeong,</w:t>
      </w:r>
      <w:r>
        <w:rPr>
          <w:rStyle w:val="Emphasis"/>
          <w:sz w:val="24"/>
          <w:szCs w:val="24"/>
        </w:rPr>
        <w:t xml:space="preserve"> </w:t>
      </w:r>
      <w:r w:rsidRPr="001B6DC4">
        <w:rPr>
          <w:rStyle w:val="Emphasis"/>
          <w:sz w:val="24"/>
          <w:szCs w:val="24"/>
        </w:rPr>
        <w:t>Seoul</w:t>
      </w:r>
    </w:p>
    <w:p w14:paraId="13A9C918" w14:textId="212181E1" w:rsidR="00D85B6C" w:rsidRPr="001B6DC4" w:rsidRDefault="00792362" w:rsidP="00D85B6C">
      <w:pPr>
        <w:pStyle w:val="Heading3"/>
      </w:pPr>
      <w:r>
        <w:t>March</w:t>
      </w:r>
      <w:r w:rsidR="00D85B6C">
        <w:t xml:space="preserve"> 2023</w:t>
      </w:r>
      <w:r>
        <w:t>-</w:t>
      </w:r>
      <w:r w:rsidR="00700D80">
        <w:t>aUGUST 2023</w:t>
      </w:r>
    </w:p>
    <w:p w14:paraId="73945A09" w14:textId="1CF66C02" w:rsidR="00D85B6C" w:rsidRDefault="00700D80" w:rsidP="00D85B6C">
      <w:pPr>
        <w:rPr>
          <w:sz w:val="24"/>
          <w:szCs w:val="24"/>
        </w:rPr>
      </w:pPr>
      <w:r>
        <w:rPr>
          <w:sz w:val="24"/>
          <w:szCs w:val="24"/>
        </w:rPr>
        <w:t>Taught</w:t>
      </w:r>
      <w:r w:rsidR="00792362">
        <w:rPr>
          <w:sz w:val="24"/>
          <w:szCs w:val="24"/>
        </w:rPr>
        <w:t xml:space="preserve"> elementary students</w:t>
      </w:r>
      <w:r w:rsidR="00432D6B">
        <w:rPr>
          <w:sz w:val="24"/>
          <w:szCs w:val="24"/>
        </w:rPr>
        <w:t xml:space="preserve"> from grade 1 to 6. Focus</w:t>
      </w:r>
      <w:r>
        <w:rPr>
          <w:sz w:val="24"/>
          <w:szCs w:val="24"/>
        </w:rPr>
        <w:t>ed</w:t>
      </w:r>
      <w:r w:rsidR="00432D6B">
        <w:rPr>
          <w:sz w:val="24"/>
          <w:szCs w:val="24"/>
        </w:rPr>
        <w:t xml:space="preserve"> on developing sentence structure and essay writing skills through text and novel reading. Grade</w:t>
      </w:r>
      <w:r>
        <w:rPr>
          <w:sz w:val="24"/>
          <w:szCs w:val="24"/>
        </w:rPr>
        <w:t>d</w:t>
      </w:r>
      <w:r w:rsidR="00432D6B">
        <w:rPr>
          <w:sz w:val="24"/>
          <w:szCs w:val="24"/>
        </w:rPr>
        <w:t xml:space="preserve"> assignments and provide</w:t>
      </w:r>
      <w:r>
        <w:rPr>
          <w:sz w:val="24"/>
          <w:szCs w:val="24"/>
        </w:rPr>
        <w:t>d</w:t>
      </w:r>
      <w:r w:rsidR="00432D6B">
        <w:rPr>
          <w:sz w:val="24"/>
          <w:szCs w:val="24"/>
        </w:rPr>
        <w:t xml:space="preserve"> extensive feedback on grammar, vocabulary, content, and creativity. </w:t>
      </w:r>
    </w:p>
    <w:p w14:paraId="3707348C" w14:textId="77777777" w:rsidR="004F1E2D" w:rsidRDefault="004F1E2D" w:rsidP="004A177E">
      <w:pPr>
        <w:pStyle w:val="Heading2"/>
      </w:pPr>
    </w:p>
    <w:p w14:paraId="30BA3A3F" w14:textId="0E5A44CC" w:rsidR="004118C3" w:rsidRPr="001B6DC4" w:rsidRDefault="004118C3" w:rsidP="004118C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Homeroom</w:t>
      </w:r>
      <w:r w:rsidRPr="001B6DC4">
        <w:rPr>
          <w:sz w:val="24"/>
          <w:szCs w:val="24"/>
        </w:rPr>
        <w:t xml:space="preserve"> </w:t>
      </w:r>
      <w:r w:rsidR="009E1B33"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 w:rsidR="009E1B33">
        <w:rPr>
          <w:sz w:val="24"/>
          <w:szCs w:val="24"/>
        </w:rPr>
        <w:t xml:space="preserve">L </w:t>
      </w:r>
      <w:r w:rsidRPr="001B6DC4">
        <w:rPr>
          <w:sz w:val="24"/>
          <w:szCs w:val="24"/>
        </w:rPr>
        <w:t xml:space="preserve">Teacher | </w:t>
      </w:r>
      <w:r w:rsidR="00A63D91">
        <w:rPr>
          <w:rStyle w:val="Emphasis"/>
          <w:sz w:val="24"/>
          <w:szCs w:val="24"/>
        </w:rPr>
        <w:t>i-G</w:t>
      </w:r>
      <w:r>
        <w:rPr>
          <w:rStyle w:val="Emphasis"/>
          <w:sz w:val="24"/>
          <w:szCs w:val="24"/>
        </w:rPr>
        <w:t>arten</w:t>
      </w:r>
      <w:r w:rsidRPr="001B6DC4">
        <w:rPr>
          <w:rStyle w:val="Emphasis"/>
          <w:sz w:val="24"/>
          <w:szCs w:val="24"/>
        </w:rPr>
        <w:t xml:space="preserve"> </w:t>
      </w:r>
      <w:r>
        <w:rPr>
          <w:rStyle w:val="Emphasis"/>
          <w:sz w:val="24"/>
          <w:szCs w:val="24"/>
        </w:rPr>
        <w:t>Seocho</w:t>
      </w:r>
      <w:r w:rsidR="00E800AA">
        <w:rPr>
          <w:rStyle w:val="Emphasis"/>
          <w:sz w:val="24"/>
          <w:szCs w:val="24"/>
        </w:rPr>
        <w:t xml:space="preserve"> Banpo</w:t>
      </w:r>
      <w:r>
        <w:rPr>
          <w:rStyle w:val="Emphasis"/>
          <w:sz w:val="24"/>
          <w:szCs w:val="24"/>
        </w:rPr>
        <w:t xml:space="preserve">, </w:t>
      </w:r>
      <w:r w:rsidR="002B5FDA">
        <w:rPr>
          <w:rStyle w:val="Emphasis"/>
          <w:sz w:val="24"/>
          <w:szCs w:val="24"/>
        </w:rPr>
        <w:t>Seocho, Seoul</w:t>
      </w:r>
    </w:p>
    <w:p w14:paraId="735948F1" w14:textId="0598AD01" w:rsidR="004118C3" w:rsidRPr="001B6DC4" w:rsidRDefault="00796B83" w:rsidP="004118C3">
      <w:pPr>
        <w:pStyle w:val="Heading3"/>
      </w:pPr>
      <w:r>
        <w:t>August 2020</w:t>
      </w:r>
      <w:r w:rsidR="004118C3" w:rsidRPr="001B6DC4">
        <w:t>-</w:t>
      </w:r>
      <w:r w:rsidR="00D85B6C">
        <w:t>February 2023</w:t>
      </w:r>
    </w:p>
    <w:p w14:paraId="43503F62" w14:textId="7682A082" w:rsidR="004118C3" w:rsidRDefault="00792362" w:rsidP="004118C3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4118C3">
        <w:rPr>
          <w:sz w:val="24"/>
          <w:szCs w:val="24"/>
        </w:rPr>
        <w:t xml:space="preserve">omeroom teacher for </w:t>
      </w:r>
      <w:r>
        <w:rPr>
          <w:sz w:val="24"/>
          <w:szCs w:val="24"/>
        </w:rPr>
        <w:t xml:space="preserve">the same group of students </w:t>
      </w:r>
      <w:r w:rsidR="004E6DAA">
        <w:rPr>
          <w:sz w:val="24"/>
          <w:szCs w:val="24"/>
        </w:rPr>
        <w:t xml:space="preserve">for </w:t>
      </w:r>
      <w:r w:rsidR="002B5FDA">
        <w:rPr>
          <w:sz w:val="24"/>
          <w:szCs w:val="24"/>
        </w:rPr>
        <w:t>almost 3</w:t>
      </w:r>
      <w:r w:rsidR="004E6DAA">
        <w:rPr>
          <w:sz w:val="24"/>
          <w:szCs w:val="24"/>
        </w:rPr>
        <w:t xml:space="preserve"> years</w:t>
      </w:r>
      <w:r w:rsidR="003D6874">
        <w:rPr>
          <w:sz w:val="24"/>
          <w:szCs w:val="24"/>
        </w:rPr>
        <w:t>.</w:t>
      </w:r>
      <w:r w:rsidR="004118C3">
        <w:rPr>
          <w:sz w:val="24"/>
          <w:szCs w:val="24"/>
        </w:rPr>
        <w:t xml:space="preserve"> Use</w:t>
      </w:r>
      <w:r>
        <w:rPr>
          <w:sz w:val="24"/>
          <w:szCs w:val="24"/>
        </w:rPr>
        <w:t>d</w:t>
      </w:r>
      <w:r w:rsidR="004118C3">
        <w:rPr>
          <w:sz w:val="24"/>
          <w:szCs w:val="24"/>
        </w:rPr>
        <w:t xml:space="preserve"> </w:t>
      </w:r>
      <w:r w:rsidR="00796B83">
        <w:rPr>
          <w:sz w:val="24"/>
          <w:szCs w:val="24"/>
        </w:rPr>
        <w:t xml:space="preserve">the </w:t>
      </w:r>
      <w:r w:rsidR="004118C3">
        <w:rPr>
          <w:sz w:val="24"/>
          <w:szCs w:val="24"/>
        </w:rPr>
        <w:t>school</w:t>
      </w:r>
      <w:r w:rsidR="00796B83">
        <w:rPr>
          <w:sz w:val="24"/>
          <w:szCs w:val="24"/>
        </w:rPr>
        <w:t xml:space="preserve">’s </w:t>
      </w:r>
      <w:r w:rsidR="004118C3">
        <w:rPr>
          <w:sz w:val="24"/>
          <w:szCs w:val="24"/>
        </w:rPr>
        <w:t>curriculum to teach various subjects</w:t>
      </w:r>
      <w:r w:rsidR="00D64490">
        <w:rPr>
          <w:sz w:val="24"/>
          <w:szCs w:val="24"/>
        </w:rPr>
        <w:t xml:space="preserve">, </w:t>
      </w:r>
      <w:r w:rsidR="004118C3">
        <w:rPr>
          <w:sz w:val="24"/>
          <w:szCs w:val="24"/>
        </w:rPr>
        <w:t xml:space="preserve">such as phonics, </w:t>
      </w:r>
      <w:r w:rsidR="00D64490">
        <w:rPr>
          <w:sz w:val="24"/>
          <w:szCs w:val="24"/>
        </w:rPr>
        <w:t xml:space="preserve">grammar, </w:t>
      </w:r>
      <w:r w:rsidR="004118C3">
        <w:rPr>
          <w:sz w:val="24"/>
          <w:szCs w:val="24"/>
        </w:rPr>
        <w:t xml:space="preserve">reading, </w:t>
      </w:r>
      <w:r w:rsidR="00D64490">
        <w:rPr>
          <w:sz w:val="24"/>
          <w:szCs w:val="24"/>
        </w:rPr>
        <w:t>writing</w:t>
      </w:r>
      <w:r>
        <w:rPr>
          <w:sz w:val="24"/>
          <w:szCs w:val="24"/>
        </w:rPr>
        <w:t>,</w:t>
      </w:r>
      <w:r w:rsidR="000E2751">
        <w:rPr>
          <w:sz w:val="24"/>
          <w:szCs w:val="24"/>
        </w:rPr>
        <w:t xml:space="preserve"> and</w:t>
      </w:r>
      <w:r w:rsidR="001042EA">
        <w:rPr>
          <w:sz w:val="24"/>
          <w:szCs w:val="24"/>
        </w:rPr>
        <w:t xml:space="preserve"> literature</w:t>
      </w:r>
      <w:r w:rsidR="000E2751">
        <w:rPr>
          <w:sz w:val="24"/>
          <w:szCs w:val="24"/>
        </w:rPr>
        <w:t>.</w:t>
      </w:r>
      <w:r w:rsidR="00D64490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="00A63D91">
        <w:rPr>
          <w:sz w:val="24"/>
          <w:szCs w:val="24"/>
        </w:rPr>
        <w:t>peciali</w:t>
      </w:r>
      <w:r w:rsidR="001F0B5E">
        <w:rPr>
          <w:sz w:val="24"/>
          <w:szCs w:val="24"/>
        </w:rPr>
        <w:t>s</w:t>
      </w:r>
      <w:r w:rsidR="00A63D91">
        <w:rPr>
          <w:sz w:val="24"/>
          <w:szCs w:val="24"/>
        </w:rPr>
        <w:t>e</w:t>
      </w:r>
      <w:r>
        <w:rPr>
          <w:sz w:val="24"/>
          <w:szCs w:val="24"/>
        </w:rPr>
        <w:t>d</w:t>
      </w:r>
      <w:r w:rsidR="00A63D91">
        <w:rPr>
          <w:sz w:val="24"/>
          <w:szCs w:val="24"/>
        </w:rPr>
        <w:t xml:space="preserve"> in </w:t>
      </w:r>
      <w:r>
        <w:rPr>
          <w:sz w:val="24"/>
          <w:szCs w:val="24"/>
        </w:rPr>
        <w:t xml:space="preserve">speaking </w:t>
      </w:r>
      <w:r w:rsidR="001E33AD">
        <w:rPr>
          <w:sz w:val="24"/>
          <w:szCs w:val="24"/>
        </w:rPr>
        <w:t>classes</w:t>
      </w:r>
      <w:r>
        <w:rPr>
          <w:sz w:val="24"/>
          <w:szCs w:val="24"/>
        </w:rPr>
        <w:t xml:space="preserve">, such as Power Speech, Listening &amp; Speaking, and Debate. </w:t>
      </w:r>
      <w:r w:rsidR="000E2751">
        <w:rPr>
          <w:sz w:val="24"/>
          <w:szCs w:val="24"/>
        </w:rPr>
        <w:t>T</w:t>
      </w:r>
      <w:r>
        <w:rPr>
          <w:sz w:val="24"/>
          <w:szCs w:val="24"/>
        </w:rPr>
        <w:t xml:space="preserve">aught </w:t>
      </w:r>
      <w:r w:rsidR="000E2751">
        <w:rPr>
          <w:sz w:val="24"/>
          <w:szCs w:val="24"/>
        </w:rPr>
        <w:t>reading</w:t>
      </w:r>
      <w:r w:rsidR="003853DC">
        <w:rPr>
          <w:sz w:val="24"/>
          <w:szCs w:val="24"/>
        </w:rPr>
        <w:t xml:space="preserve"> comprehension</w:t>
      </w:r>
      <w:r w:rsidR="000E2751">
        <w:rPr>
          <w:sz w:val="24"/>
          <w:szCs w:val="24"/>
        </w:rPr>
        <w:t xml:space="preserve"> and grammar to elementary students. </w:t>
      </w:r>
      <w:r w:rsidR="00517E26">
        <w:rPr>
          <w:sz w:val="24"/>
          <w:szCs w:val="24"/>
        </w:rPr>
        <w:t>Tutored students 1:1 in speaking, writing, and reading.</w:t>
      </w:r>
    </w:p>
    <w:p w14:paraId="68E4FE34" w14:textId="77777777" w:rsidR="004118C3" w:rsidRPr="001B6DC4" w:rsidRDefault="004118C3" w:rsidP="004118C3">
      <w:pPr>
        <w:rPr>
          <w:sz w:val="24"/>
          <w:szCs w:val="24"/>
        </w:rPr>
      </w:pPr>
    </w:p>
    <w:p w14:paraId="41041C97" w14:textId="13306E3C" w:rsidR="002400C0" w:rsidRPr="001B6DC4" w:rsidRDefault="00F67463" w:rsidP="002400C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2400C0" w:rsidRPr="001B6DC4">
        <w:rPr>
          <w:sz w:val="24"/>
          <w:szCs w:val="24"/>
        </w:rPr>
        <w:t xml:space="preserve"> Teacher | </w:t>
      </w:r>
      <w:r w:rsidR="002400C0" w:rsidRPr="001B6DC4">
        <w:rPr>
          <w:rStyle w:val="Emphasis"/>
          <w:sz w:val="24"/>
          <w:szCs w:val="24"/>
        </w:rPr>
        <w:t xml:space="preserve">Orbit Language Academy (OLA), </w:t>
      </w:r>
      <w:r w:rsidR="009E04FB">
        <w:rPr>
          <w:rStyle w:val="Emphasis"/>
          <w:sz w:val="24"/>
          <w:szCs w:val="24"/>
        </w:rPr>
        <w:t xml:space="preserve">Jung-gu, </w:t>
      </w:r>
      <w:r w:rsidR="002400C0" w:rsidRPr="001B6DC4">
        <w:rPr>
          <w:rStyle w:val="Emphasis"/>
          <w:sz w:val="24"/>
          <w:szCs w:val="24"/>
        </w:rPr>
        <w:t>Seoul</w:t>
      </w:r>
    </w:p>
    <w:p w14:paraId="55C9984F" w14:textId="18D10778" w:rsidR="002400C0" w:rsidRPr="001B6DC4" w:rsidRDefault="002400C0" w:rsidP="002400C0">
      <w:pPr>
        <w:pStyle w:val="Heading3"/>
      </w:pPr>
      <w:r w:rsidRPr="001B6DC4">
        <w:t>January 2019-</w:t>
      </w:r>
      <w:r w:rsidR="00796B83">
        <w:t>August 2020</w:t>
      </w:r>
    </w:p>
    <w:p w14:paraId="31E4E52B" w14:textId="5EFF785A" w:rsidR="002400C0" w:rsidRPr="00DA5926" w:rsidRDefault="002400C0" w:rsidP="002400C0">
      <w:pPr>
        <w:rPr>
          <w:sz w:val="24"/>
          <w:szCs w:val="24"/>
          <w:lang w:val="en-IE"/>
        </w:rPr>
      </w:pPr>
      <w:r w:rsidRPr="001B6DC4">
        <w:rPr>
          <w:sz w:val="24"/>
          <w:szCs w:val="24"/>
        </w:rPr>
        <w:t>T</w:t>
      </w:r>
      <w:r w:rsidR="004118C3">
        <w:rPr>
          <w:sz w:val="24"/>
          <w:szCs w:val="24"/>
        </w:rPr>
        <w:t>aught</w:t>
      </w:r>
      <w:r w:rsidRPr="001B6DC4">
        <w:rPr>
          <w:sz w:val="24"/>
          <w:szCs w:val="24"/>
        </w:rPr>
        <w:t xml:space="preserve"> </w:t>
      </w:r>
      <w:r w:rsidR="006622DE" w:rsidRPr="001B6DC4">
        <w:rPr>
          <w:sz w:val="24"/>
          <w:szCs w:val="24"/>
        </w:rPr>
        <w:t>elementary</w:t>
      </w:r>
      <w:r w:rsidR="005E189A" w:rsidRPr="001B6DC4">
        <w:rPr>
          <w:sz w:val="24"/>
          <w:szCs w:val="24"/>
        </w:rPr>
        <w:t xml:space="preserve"> to middle</w:t>
      </w:r>
      <w:r w:rsidR="006622DE" w:rsidRPr="001B6DC4">
        <w:rPr>
          <w:sz w:val="24"/>
          <w:szCs w:val="24"/>
        </w:rPr>
        <w:t xml:space="preserve"> school students </w:t>
      </w:r>
      <w:r w:rsidR="00DD3857" w:rsidRPr="001B6DC4">
        <w:rPr>
          <w:sz w:val="24"/>
          <w:szCs w:val="24"/>
        </w:rPr>
        <w:t>from beginner to advanced</w:t>
      </w:r>
      <w:r w:rsidR="008A0B24" w:rsidRPr="001B6DC4">
        <w:rPr>
          <w:sz w:val="24"/>
          <w:szCs w:val="24"/>
        </w:rPr>
        <w:t xml:space="preserve"> level</w:t>
      </w:r>
      <w:r w:rsidR="006622DE" w:rsidRPr="001B6DC4">
        <w:rPr>
          <w:sz w:val="24"/>
          <w:szCs w:val="24"/>
        </w:rPr>
        <w:t>. T</w:t>
      </w:r>
      <w:r w:rsidR="004118C3">
        <w:rPr>
          <w:sz w:val="24"/>
          <w:szCs w:val="24"/>
        </w:rPr>
        <w:t>aught</w:t>
      </w:r>
      <w:r w:rsidR="006622DE" w:rsidRPr="001B6DC4">
        <w:rPr>
          <w:sz w:val="24"/>
          <w:szCs w:val="24"/>
        </w:rPr>
        <w:t xml:space="preserve"> grammar, presentation, reading, writing, debate</w:t>
      </w:r>
      <w:r w:rsidR="009B545B">
        <w:rPr>
          <w:sz w:val="24"/>
          <w:szCs w:val="24"/>
        </w:rPr>
        <w:t>,</w:t>
      </w:r>
      <w:r w:rsidR="006622DE" w:rsidRPr="001B6DC4">
        <w:rPr>
          <w:sz w:val="24"/>
          <w:szCs w:val="24"/>
        </w:rPr>
        <w:t xml:space="preserve"> and literature classes. Prepare</w:t>
      </w:r>
      <w:r w:rsidR="004118C3">
        <w:rPr>
          <w:sz w:val="24"/>
          <w:szCs w:val="24"/>
        </w:rPr>
        <w:t xml:space="preserve">d </w:t>
      </w:r>
      <w:r w:rsidR="006622DE" w:rsidRPr="001B6DC4">
        <w:rPr>
          <w:sz w:val="24"/>
          <w:szCs w:val="24"/>
        </w:rPr>
        <w:t>written and oral tests for midterm and final tests. Assess</w:t>
      </w:r>
      <w:r w:rsidR="004118C3">
        <w:rPr>
          <w:sz w:val="24"/>
          <w:szCs w:val="24"/>
        </w:rPr>
        <w:t>ed</w:t>
      </w:r>
      <w:r w:rsidR="006622DE" w:rsidRPr="001B6DC4">
        <w:rPr>
          <w:sz w:val="24"/>
          <w:szCs w:val="24"/>
        </w:rPr>
        <w:t xml:space="preserve"> new students’ English level and assign</w:t>
      </w:r>
      <w:r w:rsidR="00825C78">
        <w:rPr>
          <w:sz w:val="24"/>
          <w:szCs w:val="24"/>
        </w:rPr>
        <w:t>ed</w:t>
      </w:r>
      <w:r w:rsidR="006622DE" w:rsidRPr="001B6DC4">
        <w:rPr>
          <w:sz w:val="24"/>
          <w:szCs w:val="24"/>
        </w:rPr>
        <w:t xml:space="preserve"> appropriate classes. </w:t>
      </w:r>
      <w:r w:rsidR="00303348">
        <w:rPr>
          <w:sz w:val="24"/>
          <w:szCs w:val="24"/>
        </w:rPr>
        <w:t>Edit</w:t>
      </w:r>
      <w:r w:rsidR="004118C3">
        <w:rPr>
          <w:sz w:val="24"/>
          <w:szCs w:val="24"/>
        </w:rPr>
        <w:t xml:space="preserve">ed </w:t>
      </w:r>
      <w:r w:rsidR="00303348">
        <w:rPr>
          <w:sz w:val="24"/>
          <w:szCs w:val="24"/>
        </w:rPr>
        <w:t>papers</w:t>
      </w:r>
      <w:r w:rsidR="006622DE" w:rsidRPr="001B6DC4">
        <w:rPr>
          <w:sz w:val="24"/>
          <w:szCs w:val="24"/>
        </w:rPr>
        <w:t xml:space="preserve"> and provide</w:t>
      </w:r>
      <w:r w:rsidR="004118C3">
        <w:rPr>
          <w:sz w:val="24"/>
          <w:szCs w:val="24"/>
        </w:rPr>
        <w:t>d</w:t>
      </w:r>
      <w:r w:rsidR="006622DE" w:rsidRPr="001B6DC4">
        <w:rPr>
          <w:sz w:val="24"/>
          <w:szCs w:val="24"/>
        </w:rPr>
        <w:t xml:space="preserve"> detailed feedback on structure, content, </w:t>
      </w:r>
      <w:r w:rsidR="00825C78" w:rsidRPr="001B6DC4">
        <w:rPr>
          <w:sz w:val="24"/>
          <w:szCs w:val="24"/>
        </w:rPr>
        <w:t>grammar</w:t>
      </w:r>
      <w:r w:rsidR="001042EA">
        <w:rPr>
          <w:sz w:val="24"/>
          <w:szCs w:val="24"/>
        </w:rPr>
        <w:t>,</w:t>
      </w:r>
      <w:r w:rsidR="006622DE" w:rsidRPr="001B6DC4">
        <w:rPr>
          <w:sz w:val="24"/>
          <w:szCs w:val="24"/>
        </w:rPr>
        <w:t xml:space="preserve"> and punctuation. Wr</w:t>
      </w:r>
      <w:r w:rsidR="004118C3">
        <w:rPr>
          <w:sz w:val="24"/>
          <w:szCs w:val="24"/>
        </w:rPr>
        <w:t>ote</w:t>
      </w:r>
      <w:r w:rsidR="006622DE" w:rsidRPr="001B6DC4">
        <w:rPr>
          <w:sz w:val="24"/>
          <w:szCs w:val="24"/>
        </w:rPr>
        <w:t xml:space="preserve"> student progress reports.</w:t>
      </w:r>
      <w:r w:rsidR="00B25116" w:rsidRPr="001B6DC4">
        <w:rPr>
          <w:sz w:val="24"/>
          <w:szCs w:val="24"/>
        </w:rPr>
        <w:t xml:space="preserve"> </w:t>
      </w:r>
      <w:r w:rsidR="00A0122A">
        <w:rPr>
          <w:sz w:val="24"/>
          <w:szCs w:val="24"/>
        </w:rPr>
        <w:t>Create</w:t>
      </w:r>
      <w:r w:rsidR="004118C3">
        <w:rPr>
          <w:sz w:val="24"/>
          <w:szCs w:val="24"/>
        </w:rPr>
        <w:t>d</w:t>
      </w:r>
      <w:r w:rsidR="00A0122A">
        <w:rPr>
          <w:sz w:val="24"/>
          <w:szCs w:val="24"/>
        </w:rPr>
        <w:t xml:space="preserve"> new</w:t>
      </w:r>
      <w:r w:rsidR="00B25116" w:rsidRPr="001B6DC4">
        <w:rPr>
          <w:sz w:val="24"/>
          <w:szCs w:val="24"/>
        </w:rPr>
        <w:t xml:space="preserve"> curriculum</w:t>
      </w:r>
      <w:r w:rsidR="00A0122A">
        <w:rPr>
          <w:sz w:val="24"/>
          <w:szCs w:val="24"/>
        </w:rPr>
        <w:t xml:space="preserve"> and materials</w:t>
      </w:r>
      <w:r w:rsidR="00B25116" w:rsidRPr="001B6DC4">
        <w:rPr>
          <w:sz w:val="24"/>
          <w:szCs w:val="24"/>
        </w:rPr>
        <w:t>.</w:t>
      </w:r>
      <w:r w:rsidR="003853DC">
        <w:rPr>
          <w:sz w:val="24"/>
          <w:szCs w:val="24"/>
        </w:rPr>
        <w:t xml:space="preserve"> </w:t>
      </w:r>
    </w:p>
    <w:p w14:paraId="4E698445" w14:textId="77777777" w:rsidR="002400C0" w:rsidRPr="001B6DC4" w:rsidRDefault="002400C0" w:rsidP="004A177E">
      <w:pPr>
        <w:pStyle w:val="Heading2"/>
        <w:rPr>
          <w:sz w:val="24"/>
          <w:szCs w:val="24"/>
        </w:rPr>
      </w:pPr>
    </w:p>
    <w:p w14:paraId="6AF022D0" w14:textId="3941A9BE" w:rsidR="004A177E" w:rsidRPr="001B6DC4" w:rsidRDefault="00F67463" w:rsidP="004A177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887EF0" w:rsidRPr="001B6DC4">
        <w:rPr>
          <w:sz w:val="24"/>
          <w:szCs w:val="24"/>
        </w:rPr>
        <w:t xml:space="preserve"> </w:t>
      </w:r>
      <w:r w:rsidR="004A177E" w:rsidRPr="001B6DC4">
        <w:rPr>
          <w:sz w:val="24"/>
          <w:szCs w:val="24"/>
        </w:rPr>
        <w:t xml:space="preserve">Teacher | </w:t>
      </w:r>
      <w:r w:rsidR="004A177E" w:rsidRPr="001B6DC4">
        <w:rPr>
          <w:rStyle w:val="Emphasis"/>
          <w:sz w:val="24"/>
          <w:szCs w:val="24"/>
        </w:rPr>
        <w:t>Hujiang</w:t>
      </w:r>
      <w:r w:rsidR="00A84DFD" w:rsidRPr="001B6DC4">
        <w:rPr>
          <w:rStyle w:val="Emphasis"/>
          <w:sz w:val="24"/>
          <w:szCs w:val="24"/>
        </w:rPr>
        <w:t xml:space="preserve">, </w:t>
      </w:r>
      <w:r w:rsidR="00A9632F" w:rsidRPr="001B6DC4">
        <w:rPr>
          <w:rStyle w:val="Emphasis"/>
          <w:sz w:val="24"/>
          <w:szCs w:val="24"/>
        </w:rPr>
        <w:t>Beijing, China [online]</w:t>
      </w:r>
      <w:r w:rsidR="00A84DFD" w:rsidRPr="001B6DC4">
        <w:rPr>
          <w:rStyle w:val="Emphasis"/>
          <w:sz w:val="24"/>
          <w:szCs w:val="24"/>
        </w:rPr>
        <w:t xml:space="preserve"> </w:t>
      </w:r>
    </w:p>
    <w:p w14:paraId="19748671" w14:textId="7A5AAA8E" w:rsidR="004A177E" w:rsidRPr="001B6DC4" w:rsidRDefault="004A177E" w:rsidP="004A177E">
      <w:pPr>
        <w:pStyle w:val="Heading3"/>
      </w:pPr>
      <w:r w:rsidRPr="001B6DC4">
        <w:t>Sept 2018-</w:t>
      </w:r>
      <w:r w:rsidR="008E6EA7" w:rsidRPr="001B6DC4">
        <w:t>May 2019</w:t>
      </w:r>
    </w:p>
    <w:p w14:paraId="0B4E3BE0" w14:textId="6C7F84A0" w:rsidR="004A177E" w:rsidRPr="001B6DC4" w:rsidRDefault="004A177E" w:rsidP="004A177E">
      <w:pPr>
        <w:rPr>
          <w:sz w:val="24"/>
          <w:szCs w:val="24"/>
        </w:rPr>
      </w:pPr>
      <w:r w:rsidRPr="001B6DC4">
        <w:rPr>
          <w:sz w:val="24"/>
          <w:szCs w:val="24"/>
        </w:rPr>
        <w:t>T</w:t>
      </w:r>
      <w:r w:rsidR="00133569" w:rsidRPr="001B6DC4">
        <w:rPr>
          <w:sz w:val="24"/>
          <w:szCs w:val="24"/>
        </w:rPr>
        <w:t>aught</w:t>
      </w:r>
      <w:r w:rsidRPr="001B6DC4">
        <w:rPr>
          <w:sz w:val="24"/>
          <w:szCs w:val="24"/>
        </w:rPr>
        <w:t xml:space="preserve"> Chinese</w:t>
      </w:r>
      <w:r w:rsidR="00DC2145">
        <w:rPr>
          <w:sz w:val="24"/>
          <w:szCs w:val="24"/>
        </w:rPr>
        <w:t xml:space="preserve"> adult</w:t>
      </w:r>
      <w:r w:rsidRPr="001B6DC4">
        <w:rPr>
          <w:sz w:val="24"/>
          <w:szCs w:val="24"/>
        </w:rPr>
        <w:t xml:space="preserve"> learners</w:t>
      </w:r>
      <w:r w:rsidR="00A84DFD" w:rsidRPr="001B6DC4">
        <w:rPr>
          <w:sz w:val="24"/>
          <w:szCs w:val="24"/>
        </w:rPr>
        <w:t xml:space="preserve"> </w:t>
      </w:r>
      <w:r w:rsidR="009562B2">
        <w:rPr>
          <w:sz w:val="24"/>
          <w:szCs w:val="24"/>
        </w:rPr>
        <w:t>1:1</w:t>
      </w:r>
      <w:r w:rsidRPr="001B6DC4">
        <w:rPr>
          <w:sz w:val="24"/>
          <w:szCs w:val="24"/>
        </w:rPr>
        <w:t xml:space="preserve"> via audio </w:t>
      </w:r>
      <w:r w:rsidR="00A84DFD" w:rsidRPr="001B6DC4">
        <w:rPr>
          <w:sz w:val="24"/>
          <w:szCs w:val="24"/>
        </w:rPr>
        <w:t xml:space="preserve">lessons </w:t>
      </w:r>
      <w:r w:rsidRPr="001B6DC4">
        <w:rPr>
          <w:sz w:val="24"/>
          <w:szCs w:val="24"/>
        </w:rPr>
        <w:t xml:space="preserve">on an online learning platform. </w:t>
      </w:r>
      <w:r w:rsidR="00A84DFD" w:rsidRPr="001B6DC4">
        <w:rPr>
          <w:sz w:val="24"/>
          <w:szCs w:val="24"/>
        </w:rPr>
        <w:t>Provide</w:t>
      </w:r>
      <w:r w:rsidR="00133569" w:rsidRPr="001B6DC4">
        <w:rPr>
          <w:sz w:val="24"/>
          <w:szCs w:val="24"/>
        </w:rPr>
        <w:t>d</w:t>
      </w:r>
      <w:r w:rsidR="00A84DFD" w:rsidRPr="001B6DC4">
        <w:rPr>
          <w:sz w:val="24"/>
          <w:szCs w:val="24"/>
        </w:rPr>
        <w:t xml:space="preserve"> oral and written feedback to </w:t>
      </w:r>
      <w:r w:rsidR="00E31E45">
        <w:rPr>
          <w:sz w:val="24"/>
          <w:szCs w:val="24"/>
        </w:rPr>
        <w:t>students</w:t>
      </w:r>
      <w:r w:rsidR="00A84DFD" w:rsidRPr="001B6DC4">
        <w:rPr>
          <w:sz w:val="24"/>
          <w:szCs w:val="24"/>
        </w:rPr>
        <w:t>. Edit</w:t>
      </w:r>
      <w:r w:rsidR="00133569" w:rsidRPr="001B6DC4">
        <w:rPr>
          <w:sz w:val="24"/>
          <w:szCs w:val="24"/>
        </w:rPr>
        <w:t>ed</w:t>
      </w:r>
      <w:r w:rsidR="00A84DFD" w:rsidRPr="001B6DC4">
        <w:rPr>
          <w:sz w:val="24"/>
          <w:szCs w:val="24"/>
        </w:rPr>
        <w:t xml:space="preserve"> company materials for grammar and/or other error</w:t>
      </w:r>
      <w:r w:rsidR="00A11F47">
        <w:rPr>
          <w:sz w:val="24"/>
          <w:szCs w:val="24"/>
        </w:rPr>
        <w:t>s</w:t>
      </w:r>
      <w:r w:rsidR="00A84DFD" w:rsidRPr="001B6DC4">
        <w:rPr>
          <w:sz w:val="24"/>
          <w:szCs w:val="24"/>
        </w:rPr>
        <w:t xml:space="preserve">. </w:t>
      </w:r>
      <w:r w:rsidR="00FD6F0F" w:rsidRPr="001B6DC4">
        <w:rPr>
          <w:sz w:val="24"/>
          <w:szCs w:val="24"/>
        </w:rPr>
        <w:t>Test</w:t>
      </w:r>
      <w:r w:rsidR="00133569" w:rsidRPr="001B6DC4">
        <w:rPr>
          <w:sz w:val="24"/>
          <w:szCs w:val="24"/>
        </w:rPr>
        <w:t>ed</w:t>
      </w:r>
      <w:r w:rsidR="00FD6F0F" w:rsidRPr="001B6DC4">
        <w:rPr>
          <w:sz w:val="24"/>
          <w:szCs w:val="24"/>
        </w:rPr>
        <w:t xml:space="preserve"> students’ level throughout the course period</w:t>
      </w:r>
      <w:r w:rsidR="004F1E2D" w:rsidRPr="001B6DC4">
        <w:rPr>
          <w:sz w:val="24"/>
          <w:szCs w:val="24"/>
        </w:rPr>
        <w:t xml:space="preserve"> through mid-level and level upgrade tests. </w:t>
      </w:r>
    </w:p>
    <w:p w14:paraId="1A9916B6" w14:textId="77777777" w:rsidR="004F1E2D" w:rsidRPr="001B6DC4" w:rsidRDefault="004F1E2D" w:rsidP="004A177E">
      <w:pPr>
        <w:rPr>
          <w:sz w:val="24"/>
          <w:szCs w:val="24"/>
        </w:rPr>
      </w:pPr>
    </w:p>
    <w:p w14:paraId="1AA6195A" w14:textId="5C5BA2A1" w:rsidR="005E088C" w:rsidRPr="001B6DC4" w:rsidRDefault="00F67463" w:rsidP="00B47E1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>
        <w:rPr>
          <w:sz w:val="24"/>
          <w:szCs w:val="24"/>
        </w:rPr>
        <w:t>L</w:t>
      </w:r>
      <w:r w:rsidR="001F0831" w:rsidRPr="001B6DC4">
        <w:rPr>
          <w:sz w:val="24"/>
          <w:szCs w:val="24"/>
        </w:rPr>
        <w:t xml:space="preserve"> Teacher</w:t>
      </w:r>
      <w:r w:rsidR="005E088C" w:rsidRPr="001B6DC4">
        <w:rPr>
          <w:sz w:val="24"/>
          <w:szCs w:val="24"/>
        </w:rPr>
        <w:t xml:space="preserve"> | </w:t>
      </w:r>
      <w:r w:rsidR="001F0831" w:rsidRPr="001B6DC4">
        <w:rPr>
          <w:rStyle w:val="Emphasis"/>
          <w:sz w:val="24"/>
          <w:szCs w:val="24"/>
        </w:rPr>
        <w:t xml:space="preserve">Uber Genius, </w:t>
      </w:r>
      <w:r w:rsidR="009E04FB">
        <w:rPr>
          <w:rStyle w:val="Emphasis"/>
          <w:sz w:val="24"/>
          <w:szCs w:val="24"/>
        </w:rPr>
        <w:t xml:space="preserve">Gangdong-gu, </w:t>
      </w:r>
      <w:r w:rsidR="001F0831" w:rsidRPr="001B6DC4">
        <w:rPr>
          <w:rStyle w:val="Emphasis"/>
          <w:sz w:val="24"/>
          <w:szCs w:val="24"/>
        </w:rPr>
        <w:t>Seoul</w:t>
      </w:r>
    </w:p>
    <w:p w14:paraId="71274505" w14:textId="77777777" w:rsidR="005E088C" w:rsidRPr="001B6DC4" w:rsidRDefault="001F0831" w:rsidP="004F199F">
      <w:pPr>
        <w:pStyle w:val="Heading3"/>
      </w:pPr>
      <w:r w:rsidRPr="001B6DC4">
        <w:t>MAY 2017-mAY 2018</w:t>
      </w:r>
    </w:p>
    <w:p w14:paraId="0A8FBAEB" w14:textId="7C9F2324" w:rsidR="005E088C" w:rsidRPr="001B6DC4" w:rsidRDefault="001F0831" w:rsidP="00E770A3">
      <w:pPr>
        <w:rPr>
          <w:sz w:val="24"/>
          <w:szCs w:val="24"/>
        </w:rPr>
      </w:pPr>
      <w:r w:rsidRPr="001B6DC4">
        <w:rPr>
          <w:sz w:val="24"/>
          <w:szCs w:val="24"/>
        </w:rPr>
        <w:t>Taught English classes to kindergarten students.</w:t>
      </w:r>
      <w:r w:rsidR="00E770A3" w:rsidRPr="001B6DC4">
        <w:rPr>
          <w:sz w:val="24"/>
          <w:szCs w:val="24"/>
        </w:rPr>
        <w:t xml:space="preserve"> Hosted</w:t>
      </w:r>
      <w:r w:rsidRPr="001B6DC4">
        <w:rPr>
          <w:sz w:val="24"/>
          <w:szCs w:val="24"/>
        </w:rPr>
        <w:t xml:space="preserve"> special events for parents. Filmed </w:t>
      </w:r>
      <w:r w:rsidR="00E770A3" w:rsidRPr="001B6DC4">
        <w:rPr>
          <w:sz w:val="24"/>
          <w:szCs w:val="24"/>
        </w:rPr>
        <w:t xml:space="preserve">video material for </w:t>
      </w:r>
      <w:r w:rsidRPr="001B6DC4">
        <w:rPr>
          <w:sz w:val="24"/>
          <w:szCs w:val="24"/>
        </w:rPr>
        <w:t xml:space="preserve">homework and special events. Prepared </w:t>
      </w:r>
      <w:r w:rsidRPr="001B6DC4">
        <w:rPr>
          <w:sz w:val="24"/>
          <w:szCs w:val="24"/>
        </w:rPr>
        <w:lastRenderedPageBreak/>
        <w:t xml:space="preserve">weekly, bi-weekly, </w:t>
      </w:r>
      <w:r w:rsidR="001042EA" w:rsidRPr="001B6DC4">
        <w:rPr>
          <w:sz w:val="24"/>
          <w:szCs w:val="24"/>
        </w:rPr>
        <w:t>monthly,</w:t>
      </w:r>
      <w:r w:rsidRPr="001B6DC4">
        <w:rPr>
          <w:sz w:val="24"/>
          <w:szCs w:val="24"/>
        </w:rPr>
        <w:t xml:space="preserve"> and annual reports. Planned and </w:t>
      </w:r>
      <w:r w:rsidRPr="001B6DC4">
        <w:rPr>
          <w:sz w:val="24"/>
          <w:szCs w:val="24"/>
          <w:lang w:val="en-GB"/>
        </w:rPr>
        <w:t>organised</w:t>
      </w:r>
      <w:r w:rsidRPr="001B6DC4">
        <w:rPr>
          <w:sz w:val="24"/>
          <w:szCs w:val="24"/>
        </w:rPr>
        <w:t xml:space="preserve"> special events and activities. </w:t>
      </w:r>
      <w:r w:rsidR="00394EBE" w:rsidRPr="001B6DC4">
        <w:rPr>
          <w:sz w:val="24"/>
          <w:szCs w:val="24"/>
        </w:rPr>
        <w:t>Collaborated with co-workers on projects</w:t>
      </w:r>
      <w:r w:rsidR="00E770A3" w:rsidRPr="001B6DC4">
        <w:rPr>
          <w:sz w:val="24"/>
          <w:szCs w:val="24"/>
        </w:rPr>
        <w:t xml:space="preserve"> and events. Trained and mentored new teachers. </w:t>
      </w:r>
    </w:p>
    <w:p w14:paraId="38F2952F" w14:textId="77777777" w:rsidR="004F1E2D" w:rsidRPr="001B6DC4" w:rsidRDefault="004F1E2D" w:rsidP="00E770A3">
      <w:pPr>
        <w:rPr>
          <w:sz w:val="24"/>
          <w:szCs w:val="24"/>
        </w:rPr>
      </w:pPr>
    </w:p>
    <w:p w14:paraId="470284A4" w14:textId="08964FCD" w:rsidR="005E088C" w:rsidRPr="001B6DC4" w:rsidRDefault="001F0831" w:rsidP="00B47E1E">
      <w:pPr>
        <w:pStyle w:val="Heading2"/>
        <w:rPr>
          <w:sz w:val="24"/>
          <w:szCs w:val="24"/>
        </w:rPr>
      </w:pPr>
      <w:r w:rsidRPr="001B6DC4">
        <w:rPr>
          <w:sz w:val="24"/>
          <w:szCs w:val="24"/>
        </w:rPr>
        <w:t xml:space="preserve">Homeroom </w:t>
      </w:r>
      <w:r w:rsidR="009E1B33"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 w:rsidR="009E1B33">
        <w:rPr>
          <w:sz w:val="24"/>
          <w:szCs w:val="24"/>
        </w:rPr>
        <w:t xml:space="preserve">L </w:t>
      </w:r>
      <w:r w:rsidRPr="001B6DC4">
        <w:rPr>
          <w:sz w:val="24"/>
          <w:szCs w:val="24"/>
        </w:rPr>
        <w:t>Teacher</w:t>
      </w:r>
      <w:r w:rsidR="005E088C" w:rsidRPr="001B6DC4">
        <w:rPr>
          <w:sz w:val="24"/>
          <w:szCs w:val="24"/>
        </w:rPr>
        <w:t xml:space="preserve"> | </w:t>
      </w:r>
      <w:r w:rsidRPr="001B6DC4">
        <w:rPr>
          <w:rStyle w:val="Emphasis"/>
          <w:sz w:val="24"/>
          <w:szCs w:val="24"/>
        </w:rPr>
        <w:t>R</w:t>
      </w:r>
      <w:r w:rsidR="00BA7BC8" w:rsidRPr="001B6DC4">
        <w:rPr>
          <w:rStyle w:val="Emphasis"/>
          <w:sz w:val="24"/>
          <w:szCs w:val="24"/>
        </w:rPr>
        <w:t>ISE</w:t>
      </w:r>
      <w:r w:rsidRPr="001B6DC4">
        <w:rPr>
          <w:rStyle w:val="Emphasis"/>
          <w:sz w:val="24"/>
          <w:szCs w:val="24"/>
        </w:rPr>
        <w:t xml:space="preserve"> Education Korea,</w:t>
      </w:r>
      <w:r w:rsidR="009E04FB">
        <w:rPr>
          <w:rStyle w:val="Emphasis"/>
          <w:sz w:val="24"/>
          <w:szCs w:val="24"/>
        </w:rPr>
        <w:t xml:space="preserve"> Gangnam-gu,</w:t>
      </w:r>
      <w:r w:rsidRPr="001B6DC4">
        <w:rPr>
          <w:rStyle w:val="Emphasis"/>
          <w:sz w:val="24"/>
          <w:szCs w:val="24"/>
        </w:rPr>
        <w:t xml:space="preserve"> Seoul</w:t>
      </w:r>
    </w:p>
    <w:p w14:paraId="46A7550E" w14:textId="77777777" w:rsidR="005E088C" w:rsidRPr="001B6DC4" w:rsidRDefault="001F0831" w:rsidP="004F199F">
      <w:pPr>
        <w:pStyle w:val="Heading3"/>
      </w:pPr>
      <w:r w:rsidRPr="001B6DC4">
        <w:t xml:space="preserve">feb 2015-feb 2016 </w:t>
      </w:r>
    </w:p>
    <w:p w14:paraId="1C76CCE2" w14:textId="13336F63" w:rsidR="005E088C" w:rsidRDefault="00E770A3" w:rsidP="005E088C">
      <w:pPr>
        <w:rPr>
          <w:sz w:val="24"/>
          <w:szCs w:val="24"/>
        </w:rPr>
      </w:pPr>
      <w:r w:rsidRPr="001B6DC4">
        <w:rPr>
          <w:sz w:val="24"/>
          <w:szCs w:val="24"/>
        </w:rPr>
        <w:t xml:space="preserve">Taught English classes to kindergarten and elementary students. Hosted observation classes for international visitors. Collaborated with R&amp;D to develop a new curriculum. Trained new teachers. </w:t>
      </w:r>
      <w:r w:rsidR="000B575A" w:rsidRPr="001B6DC4">
        <w:rPr>
          <w:sz w:val="24"/>
          <w:szCs w:val="24"/>
        </w:rPr>
        <w:t xml:space="preserve">Collaborated with Korean and international teachers to prepare for special events. </w:t>
      </w:r>
    </w:p>
    <w:p w14:paraId="46AABA39" w14:textId="77777777" w:rsidR="00040A5A" w:rsidRPr="001B6DC4" w:rsidRDefault="00040A5A" w:rsidP="005E088C">
      <w:pPr>
        <w:rPr>
          <w:sz w:val="24"/>
          <w:szCs w:val="24"/>
        </w:rPr>
      </w:pPr>
    </w:p>
    <w:p w14:paraId="149EC8EE" w14:textId="112BACCE" w:rsidR="001F0831" w:rsidRPr="001B6DC4" w:rsidRDefault="00625517" w:rsidP="001F0831">
      <w:pPr>
        <w:pStyle w:val="Heading2"/>
        <w:rPr>
          <w:sz w:val="24"/>
          <w:szCs w:val="24"/>
        </w:rPr>
      </w:pPr>
      <w:r w:rsidRPr="001B6DC4">
        <w:rPr>
          <w:sz w:val="24"/>
          <w:szCs w:val="24"/>
        </w:rPr>
        <w:t>E</w:t>
      </w:r>
      <w:r w:rsidR="00270800">
        <w:rPr>
          <w:sz w:val="24"/>
          <w:szCs w:val="24"/>
        </w:rPr>
        <w:t>F</w:t>
      </w:r>
      <w:r w:rsidR="009E1B33">
        <w:rPr>
          <w:sz w:val="24"/>
          <w:szCs w:val="24"/>
        </w:rPr>
        <w:t xml:space="preserve">L </w:t>
      </w:r>
      <w:r w:rsidR="001F0831" w:rsidRPr="001B6DC4">
        <w:rPr>
          <w:sz w:val="24"/>
          <w:szCs w:val="24"/>
        </w:rPr>
        <w:t xml:space="preserve">Teacher | </w:t>
      </w:r>
      <w:r w:rsidR="001F0831" w:rsidRPr="001B6DC4">
        <w:rPr>
          <w:rStyle w:val="Emphasis"/>
          <w:sz w:val="24"/>
          <w:szCs w:val="24"/>
        </w:rPr>
        <w:t>TaLK</w:t>
      </w:r>
      <w:r w:rsidR="00111E32" w:rsidRPr="001B6DC4">
        <w:rPr>
          <w:rStyle w:val="Emphasis"/>
          <w:sz w:val="24"/>
          <w:szCs w:val="24"/>
        </w:rPr>
        <w:t xml:space="preserve"> (Teach and Learn Korea)</w:t>
      </w:r>
      <w:r w:rsidR="001F0831" w:rsidRPr="001B6DC4">
        <w:rPr>
          <w:rStyle w:val="Emphasis"/>
          <w:sz w:val="24"/>
          <w:szCs w:val="24"/>
        </w:rPr>
        <w:t xml:space="preserve"> Program, Gyeonsangbuk-do, South Korea</w:t>
      </w:r>
    </w:p>
    <w:p w14:paraId="2A8F093C" w14:textId="77777777" w:rsidR="001F0831" w:rsidRPr="001B6DC4" w:rsidRDefault="001F0831" w:rsidP="001F0831">
      <w:pPr>
        <w:pStyle w:val="Heading3"/>
      </w:pPr>
      <w:r w:rsidRPr="001B6DC4">
        <w:t xml:space="preserve">jan 2014-aug 2014 </w:t>
      </w:r>
    </w:p>
    <w:p w14:paraId="4C62142B" w14:textId="09B90DDC" w:rsidR="001F0831" w:rsidRPr="001B6DC4" w:rsidRDefault="000B575A" w:rsidP="001F0831">
      <w:pPr>
        <w:rPr>
          <w:sz w:val="24"/>
          <w:szCs w:val="24"/>
        </w:rPr>
      </w:pPr>
      <w:r w:rsidRPr="001B6DC4">
        <w:rPr>
          <w:sz w:val="24"/>
          <w:szCs w:val="24"/>
        </w:rPr>
        <w:t xml:space="preserve">Took part in a government initiative to encourage rural Korean students to engage with the English language. </w:t>
      </w:r>
    </w:p>
    <w:p w14:paraId="55587CB5" w14:textId="77777777" w:rsidR="00D60A4D" w:rsidRPr="00565B06" w:rsidRDefault="00D60A4D" w:rsidP="001F0831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4420BBDF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69AC9980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  <w:lang w:eastAsia="ko-KR" w:bidi="hi-IN"/>
              </w:rPr>
              <mc:AlternateContent>
                <mc:Choice Requires="wpg">
                  <w:drawing>
                    <wp:inline distT="0" distB="0" distL="0" distR="0" wp14:anchorId="66616C66" wp14:editId="428861AB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E00956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549e39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1D89A236" w14:textId="7C2CC063" w:rsidR="00143224" w:rsidRPr="00565B06" w:rsidRDefault="006E4020" w:rsidP="00AD6216">
            <w:pPr>
              <w:pStyle w:val="Heading1"/>
            </w:pPr>
            <w:r>
              <w:t>Other</w:t>
            </w:r>
          </w:p>
        </w:tc>
      </w:tr>
    </w:tbl>
    <w:tbl>
      <w:tblPr>
        <w:tblStyle w:val="TableGridLight"/>
        <w:tblW w:w="500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8058"/>
        <w:gridCol w:w="596"/>
      </w:tblGrid>
      <w:tr w:rsidR="00143224" w:rsidRPr="00565B06" w14:paraId="6742D68B" w14:textId="77777777" w:rsidTr="00D60A4D">
        <w:tc>
          <w:tcPr>
            <w:tcW w:w="8058" w:type="dxa"/>
          </w:tcPr>
          <w:p w14:paraId="507D61A0" w14:textId="77777777" w:rsidR="005E3577" w:rsidRDefault="006E4020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 w:rsidRPr="001B6DC4">
              <w:rPr>
                <w:sz w:val="24"/>
                <w:szCs w:val="24"/>
              </w:rPr>
              <w:t>TEFL 120</w:t>
            </w:r>
            <w:r w:rsidR="00FC03C0">
              <w:rPr>
                <w:sz w:val="24"/>
                <w:szCs w:val="24"/>
              </w:rPr>
              <w:t>-</w:t>
            </w:r>
            <w:r w:rsidR="00FE003E">
              <w:rPr>
                <w:sz w:val="24"/>
                <w:szCs w:val="24"/>
              </w:rPr>
              <w:t>hour online certificate.</w:t>
            </w:r>
          </w:p>
          <w:p w14:paraId="009C5990" w14:textId="77777777" w:rsidR="00E511C6" w:rsidRDefault="00E511C6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CPD certificate in Jolly Phonics </w:t>
            </w:r>
          </w:p>
          <w:p w14:paraId="493272B6" w14:textId="3ACD832A" w:rsidR="002336AD" w:rsidRPr="009562B2" w:rsidRDefault="002336AD" w:rsidP="009562B2">
            <w:pPr>
              <w:pStyle w:val="ListBullet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British Council Summer Intensives, 2024</w:t>
            </w:r>
          </w:p>
        </w:tc>
        <w:tc>
          <w:tcPr>
            <w:tcW w:w="596" w:type="dxa"/>
            <w:tcMar>
              <w:left w:w="576" w:type="dxa"/>
            </w:tcMar>
          </w:tcPr>
          <w:p w14:paraId="3091DFC8" w14:textId="60FBE91D" w:rsidR="00417FFD" w:rsidRPr="00565B06" w:rsidRDefault="00417FFD" w:rsidP="006E4020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0A2D7900" w14:textId="77777777" w:rsidR="00316CE4" w:rsidRPr="00565B06" w:rsidRDefault="00316CE4" w:rsidP="000B575A"/>
    <w:sectPr w:rsidR="00316CE4" w:rsidRPr="00565B06" w:rsidSect="00FE18B2">
      <w:footerReference w:type="default" r:id="rId8"/>
      <w:headerReference w:type="first" r:id="rId9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BC6AD" w14:textId="77777777" w:rsidR="00C0398C" w:rsidRDefault="00C0398C" w:rsidP="00F534FB">
      <w:pPr>
        <w:spacing w:after="0"/>
      </w:pPr>
      <w:r>
        <w:separator/>
      </w:r>
    </w:p>
  </w:endnote>
  <w:endnote w:type="continuationSeparator" w:id="0">
    <w:p w14:paraId="033EA954" w14:textId="77777777" w:rsidR="00C0398C" w:rsidRDefault="00C0398C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B06ED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0FC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E140" w14:textId="77777777" w:rsidR="00C0398C" w:rsidRDefault="00C0398C" w:rsidP="00F534FB">
      <w:pPr>
        <w:spacing w:after="0"/>
      </w:pPr>
      <w:r>
        <w:separator/>
      </w:r>
    </w:p>
  </w:footnote>
  <w:footnote w:type="continuationSeparator" w:id="0">
    <w:p w14:paraId="228D735C" w14:textId="77777777" w:rsidR="00C0398C" w:rsidRDefault="00C0398C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AF7D" w14:textId="77777777" w:rsidR="005324B1" w:rsidRDefault="005324B1">
    <w:pPr>
      <w:pStyle w:val="Header"/>
    </w:pPr>
    <w:r>
      <w:rPr>
        <w:noProof/>
        <w:lang w:eastAsia="ko-KR" w:bidi="hi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34D3A9C" wp14:editId="44CE2A7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1FAFA" id="Rectangle 1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e3ded1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49E39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549E39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49E39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41646"/>
    <w:multiLevelType w:val="hybridMultilevel"/>
    <w:tmpl w:val="52A0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583154">
    <w:abstractNumId w:val="9"/>
  </w:num>
  <w:num w:numId="2" w16cid:durableId="732582242">
    <w:abstractNumId w:val="9"/>
    <w:lvlOverride w:ilvl="0">
      <w:startOverride w:val="1"/>
    </w:lvlOverride>
  </w:num>
  <w:num w:numId="3" w16cid:durableId="452749836">
    <w:abstractNumId w:val="10"/>
  </w:num>
  <w:num w:numId="4" w16cid:durableId="805509357">
    <w:abstractNumId w:val="13"/>
  </w:num>
  <w:num w:numId="5" w16cid:durableId="1175806447">
    <w:abstractNumId w:val="8"/>
  </w:num>
  <w:num w:numId="6" w16cid:durableId="639580056">
    <w:abstractNumId w:val="7"/>
  </w:num>
  <w:num w:numId="7" w16cid:durableId="144784578">
    <w:abstractNumId w:val="6"/>
  </w:num>
  <w:num w:numId="8" w16cid:durableId="2095202673">
    <w:abstractNumId w:val="5"/>
  </w:num>
  <w:num w:numId="9" w16cid:durableId="1544322870">
    <w:abstractNumId w:val="4"/>
  </w:num>
  <w:num w:numId="10" w16cid:durableId="932125986">
    <w:abstractNumId w:val="3"/>
  </w:num>
  <w:num w:numId="11" w16cid:durableId="995963367">
    <w:abstractNumId w:val="2"/>
  </w:num>
  <w:num w:numId="12" w16cid:durableId="1780681130">
    <w:abstractNumId w:val="1"/>
  </w:num>
  <w:num w:numId="13" w16cid:durableId="1032724529">
    <w:abstractNumId w:val="0"/>
  </w:num>
  <w:num w:numId="14" w16cid:durableId="874731732">
    <w:abstractNumId w:val="12"/>
  </w:num>
  <w:num w:numId="15" w16cid:durableId="473134188">
    <w:abstractNumId w:val="11"/>
  </w:num>
  <w:num w:numId="16" w16cid:durableId="3672931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3N7I0M7M0MrO0MDFQ0lEKTi0uzszPAykwqwUASf6MQywAAAA="/>
  </w:docVars>
  <w:rsids>
    <w:rsidRoot w:val="001F0831"/>
    <w:rsid w:val="00002750"/>
    <w:rsid w:val="00004D4E"/>
    <w:rsid w:val="00011895"/>
    <w:rsid w:val="00013818"/>
    <w:rsid w:val="00024730"/>
    <w:rsid w:val="000348ED"/>
    <w:rsid w:val="00040A5A"/>
    <w:rsid w:val="00040CF1"/>
    <w:rsid w:val="0004103D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965F8"/>
    <w:rsid w:val="00096EFC"/>
    <w:rsid w:val="000A0229"/>
    <w:rsid w:val="000A26B0"/>
    <w:rsid w:val="000A505D"/>
    <w:rsid w:val="000B575A"/>
    <w:rsid w:val="000E24AC"/>
    <w:rsid w:val="000E2751"/>
    <w:rsid w:val="000E4A73"/>
    <w:rsid w:val="000F79EA"/>
    <w:rsid w:val="0010133A"/>
    <w:rsid w:val="001042EA"/>
    <w:rsid w:val="0010628D"/>
    <w:rsid w:val="00111E32"/>
    <w:rsid w:val="0011717F"/>
    <w:rsid w:val="00120412"/>
    <w:rsid w:val="001302CC"/>
    <w:rsid w:val="001304E8"/>
    <w:rsid w:val="00133569"/>
    <w:rsid w:val="00134F92"/>
    <w:rsid w:val="00137DC1"/>
    <w:rsid w:val="00140858"/>
    <w:rsid w:val="001431DD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8689D"/>
    <w:rsid w:val="001910E2"/>
    <w:rsid w:val="00192573"/>
    <w:rsid w:val="00194A3D"/>
    <w:rsid w:val="00197261"/>
    <w:rsid w:val="001A2A99"/>
    <w:rsid w:val="001A6641"/>
    <w:rsid w:val="001B0811"/>
    <w:rsid w:val="001B3B5F"/>
    <w:rsid w:val="001B6D3E"/>
    <w:rsid w:val="001B6DC4"/>
    <w:rsid w:val="001B720C"/>
    <w:rsid w:val="001B7F19"/>
    <w:rsid w:val="001C0DEE"/>
    <w:rsid w:val="001C3957"/>
    <w:rsid w:val="001C46E5"/>
    <w:rsid w:val="001E08A4"/>
    <w:rsid w:val="001E33AD"/>
    <w:rsid w:val="001F0831"/>
    <w:rsid w:val="001F0B5E"/>
    <w:rsid w:val="0020735F"/>
    <w:rsid w:val="002146F8"/>
    <w:rsid w:val="00215593"/>
    <w:rsid w:val="00216210"/>
    <w:rsid w:val="00217917"/>
    <w:rsid w:val="002336AD"/>
    <w:rsid w:val="002372E8"/>
    <w:rsid w:val="0023768B"/>
    <w:rsid w:val="002400C0"/>
    <w:rsid w:val="00250033"/>
    <w:rsid w:val="0025163F"/>
    <w:rsid w:val="00254330"/>
    <w:rsid w:val="00260F01"/>
    <w:rsid w:val="00270800"/>
    <w:rsid w:val="00275C94"/>
    <w:rsid w:val="00277638"/>
    <w:rsid w:val="0028164F"/>
    <w:rsid w:val="002823BE"/>
    <w:rsid w:val="002935C1"/>
    <w:rsid w:val="00297ED0"/>
    <w:rsid w:val="002A4EDA"/>
    <w:rsid w:val="002B3FC8"/>
    <w:rsid w:val="002B5FDA"/>
    <w:rsid w:val="002E4E3D"/>
    <w:rsid w:val="002E7820"/>
    <w:rsid w:val="002F10E7"/>
    <w:rsid w:val="002F4F8A"/>
    <w:rsid w:val="002F69E4"/>
    <w:rsid w:val="00300A98"/>
    <w:rsid w:val="00303348"/>
    <w:rsid w:val="003056CB"/>
    <w:rsid w:val="00306FF0"/>
    <w:rsid w:val="0030724A"/>
    <w:rsid w:val="00316CE4"/>
    <w:rsid w:val="00323C3F"/>
    <w:rsid w:val="003279A4"/>
    <w:rsid w:val="00336338"/>
    <w:rsid w:val="00337114"/>
    <w:rsid w:val="0035004C"/>
    <w:rsid w:val="00351050"/>
    <w:rsid w:val="003571C8"/>
    <w:rsid w:val="00383057"/>
    <w:rsid w:val="003853DC"/>
    <w:rsid w:val="00394EBE"/>
    <w:rsid w:val="00395A92"/>
    <w:rsid w:val="0039703C"/>
    <w:rsid w:val="003974BB"/>
    <w:rsid w:val="003A091E"/>
    <w:rsid w:val="003D44DF"/>
    <w:rsid w:val="003D6874"/>
    <w:rsid w:val="003E5D64"/>
    <w:rsid w:val="00403149"/>
    <w:rsid w:val="004037EF"/>
    <w:rsid w:val="00405BAD"/>
    <w:rsid w:val="004113D8"/>
    <w:rsid w:val="004118C3"/>
    <w:rsid w:val="00416463"/>
    <w:rsid w:val="00417FFD"/>
    <w:rsid w:val="00423827"/>
    <w:rsid w:val="00432D6B"/>
    <w:rsid w:val="00437B8B"/>
    <w:rsid w:val="00440157"/>
    <w:rsid w:val="00465113"/>
    <w:rsid w:val="00467F3F"/>
    <w:rsid w:val="004727C2"/>
    <w:rsid w:val="00476144"/>
    <w:rsid w:val="00484BB8"/>
    <w:rsid w:val="004915EA"/>
    <w:rsid w:val="004960EC"/>
    <w:rsid w:val="004A177E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6DAA"/>
    <w:rsid w:val="004E77A5"/>
    <w:rsid w:val="004F1057"/>
    <w:rsid w:val="004F199F"/>
    <w:rsid w:val="004F1E2D"/>
    <w:rsid w:val="004F3A0B"/>
    <w:rsid w:val="00502EA1"/>
    <w:rsid w:val="005106C0"/>
    <w:rsid w:val="00517E26"/>
    <w:rsid w:val="005247B7"/>
    <w:rsid w:val="005324B1"/>
    <w:rsid w:val="00532939"/>
    <w:rsid w:val="005372FA"/>
    <w:rsid w:val="00556337"/>
    <w:rsid w:val="005611C3"/>
    <w:rsid w:val="00562422"/>
    <w:rsid w:val="00565B06"/>
    <w:rsid w:val="005676C6"/>
    <w:rsid w:val="00574328"/>
    <w:rsid w:val="00575C01"/>
    <w:rsid w:val="00581515"/>
    <w:rsid w:val="00582623"/>
    <w:rsid w:val="005826C2"/>
    <w:rsid w:val="0059085F"/>
    <w:rsid w:val="005947AF"/>
    <w:rsid w:val="00595BD7"/>
    <w:rsid w:val="005A459B"/>
    <w:rsid w:val="005A74EC"/>
    <w:rsid w:val="005B3D67"/>
    <w:rsid w:val="005B437C"/>
    <w:rsid w:val="005D0108"/>
    <w:rsid w:val="005E088C"/>
    <w:rsid w:val="005E189A"/>
    <w:rsid w:val="005E3577"/>
    <w:rsid w:val="005E3ED7"/>
    <w:rsid w:val="005E6E43"/>
    <w:rsid w:val="005E792D"/>
    <w:rsid w:val="005F4455"/>
    <w:rsid w:val="00601B7B"/>
    <w:rsid w:val="006104FF"/>
    <w:rsid w:val="00614B7C"/>
    <w:rsid w:val="0062239B"/>
    <w:rsid w:val="00623475"/>
    <w:rsid w:val="00625517"/>
    <w:rsid w:val="00625B8A"/>
    <w:rsid w:val="00627DAD"/>
    <w:rsid w:val="00635073"/>
    <w:rsid w:val="00644D4E"/>
    <w:rsid w:val="006622DE"/>
    <w:rsid w:val="00663536"/>
    <w:rsid w:val="006648D4"/>
    <w:rsid w:val="00673F18"/>
    <w:rsid w:val="00676CEB"/>
    <w:rsid w:val="00683A86"/>
    <w:rsid w:val="006918C5"/>
    <w:rsid w:val="0069228D"/>
    <w:rsid w:val="0069300B"/>
    <w:rsid w:val="00696B57"/>
    <w:rsid w:val="006A4C72"/>
    <w:rsid w:val="006D65F8"/>
    <w:rsid w:val="006E4020"/>
    <w:rsid w:val="006F4D23"/>
    <w:rsid w:val="00700D80"/>
    <w:rsid w:val="00703B38"/>
    <w:rsid w:val="007040CC"/>
    <w:rsid w:val="007175B9"/>
    <w:rsid w:val="007215A9"/>
    <w:rsid w:val="007253E8"/>
    <w:rsid w:val="00730DEC"/>
    <w:rsid w:val="00735140"/>
    <w:rsid w:val="0073645E"/>
    <w:rsid w:val="007366E5"/>
    <w:rsid w:val="00740FC1"/>
    <w:rsid w:val="00742CE2"/>
    <w:rsid w:val="00745196"/>
    <w:rsid w:val="00755346"/>
    <w:rsid w:val="00776E3A"/>
    <w:rsid w:val="007850D1"/>
    <w:rsid w:val="007857C8"/>
    <w:rsid w:val="00785FF6"/>
    <w:rsid w:val="00790E98"/>
    <w:rsid w:val="00792362"/>
    <w:rsid w:val="00796B83"/>
    <w:rsid w:val="007A729F"/>
    <w:rsid w:val="007B3F4F"/>
    <w:rsid w:val="007C0E0E"/>
    <w:rsid w:val="007C153D"/>
    <w:rsid w:val="007C333C"/>
    <w:rsid w:val="007C34A8"/>
    <w:rsid w:val="007D4D75"/>
    <w:rsid w:val="007E7052"/>
    <w:rsid w:val="007F71A4"/>
    <w:rsid w:val="008030EE"/>
    <w:rsid w:val="00812148"/>
    <w:rsid w:val="00814B43"/>
    <w:rsid w:val="00825C78"/>
    <w:rsid w:val="0083016A"/>
    <w:rsid w:val="00842A09"/>
    <w:rsid w:val="00846AAE"/>
    <w:rsid w:val="00867081"/>
    <w:rsid w:val="00880330"/>
    <w:rsid w:val="00883113"/>
    <w:rsid w:val="00887EF0"/>
    <w:rsid w:val="008978E8"/>
    <w:rsid w:val="008A02C4"/>
    <w:rsid w:val="008A0B24"/>
    <w:rsid w:val="008A49A0"/>
    <w:rsid w:val="008A6538"/>
    <w:rsid w:val="008C79C7"/>
    <w:rsid w:val="008D16BC"/>
    <w:rsid w:val="008D4FC8"/>
    <w:rsid w:val="008D5A80"/>
    <w:rsid w:val="008E5483"/>
    <w:rsid w:val="008E6EA7"/>
    <w:rsid w:val="008F4532"/>
    <w:rsid w:val="008F54B6"/>
    <w:rsid w:val="00933CCA"/>
    <w:rsid w:val="0093795C"/>
    <w:rsid w:val="009411E8"/>
    <w:rsid w:val="00952C89"/>
    <w:rsid w:val="009540F4"/>
    <w:rsid w:val="009562B2"/>
    <w:rsid w:val="00956B75"/>
    <w:rsid w:val="009918BB"/>
    <w:rsid w:val="009931F7"/>
    <w:rsid w:val="00994768"/>
    <w:rsid w:val="009A3E7B"/>
    <w:rsid w:val="009A3F4C"/>
    <w:rsid w:val="009B4952"/>
    <w:rsid w:val="009B545B"/>
    <w:rsid w:val="009C090E"/>
    <w:rsid w:val="009C1616"/>
    <w:rsid w:val="009C63EE"/>
    <w:rsid w:val="009C7533"/>
    <w:rsid w:val="009D0878"/>
    <w:rsid w:val="009D449D"/>
    <w:rsid w:val="009E0252"/>
    <w:rsid w:val="009E04FB"/>
    <w:rsid w:val="009E1B33"/>
    <w:rsid w:val="009E62E6"/>
    <w:rsid w:val="009E65EC"/>
    <w:rsid w:val="009F2058"/>
    <w:rsid w:val="009F391D"/>
    <w:rsid w:val="009F6CEC"/>
    <w:rsid w:val="00A0122A"/>
    <w:rsid w:val="00A1144C"/>
    <w:rsid w:val="00A11F47"/>
    <w:rsid w:val="00A1329C"/>
    <w:rsid w:val="00A25023"/>
    <w:rsid w:val="00A2760D"/>
    <w:rsid w:val="00A330F7"/>
    <w:rsid w:val="00A35248"/>
    <w:rsid w:val="00A42CE4"/>
    <w:rsid w:val="00A51AE1"/>
    <w:rsid w:val="00A56B81"/>
    <w:rsid w:val="00A6314E"/>
    <w:rsid w:val="00A63D91"/>
    <w:rsid w:val="00A672AD"/>
    <w:rsid w:val="00A6738F"/>
    <w:rsid w:val="00A765B1"/>
    <w:rsid w:val="00A77B4D"/>
    <w:rsid w:val="00A8052D"/>
    <w:rsid w:val="00A80E1C"/>
    <w:rsid w:val="00A84DFD"/>
    <w:rsid w:val="00A9077F"/>
    <w:rsid w:val="00A9632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0E1B"/>
    <w:rsid w:val="00B112B1"/>
    <w:rsid w:val="00B1221A"/>
    <w:rsid w:val="00B204FE"/>
    <w:rsid w:val="00B25116"/>
    <w:rsid w:val="00B25746"/>
    <w:rsid w:val="00B27588"/>
    <w:rsid w:val="00B47E1E"/>
    <w:rsid w:val="00B51FD5"/>
    <w:rsid w:val="00B53C57"/>
    <w:rsid w:val="00B54661"/>
    <w:rsid w:val="00B547A3"/>
    <w:rsid w:val="00B55487"/>
    <w:rsid w:val="00B66948"/>
    <w:rsid w:val="00B7608E"/>
    <w:rsid w:val="00B763B5"/>
    <w:rsid w:val="00B90654"/>
    <w:rsid w:val="00B91175"/>
    <w:rsid w:val="00BA71B3"/>
    <w:rsid w:val="00BA7BC8"/>
    <w:rsid w:val="00BB34BE"/>
    <w:rsid w:val="00BB45BA"/>
    <w:rsid w:val="00BC0E1A"/>
    <w:rsid w:val="00BC1472"/>
    <w:rsid w:val="00BD2DD6"/>
    <w:rsid w:val="00BD55EE"/>
    <w:rsid w:val="00BE7F3B"/>
    <w:rsid w:val="00C0398C"/>
    <w:rsid w:val="00C3233C"/>
    <w:rsid w:val="00C3763A"/>
    <w:rsid w:val="00C446E6"/>
    <w:rsid w:val="00C60281"/>
    <w:rsid w:val="00C62372"/>
    <w:rsid w:val="00C779DA"/>
    <w:rsid w:val="00C814F7"/>
    <w:rsid w:val="00C818F8"/>
    <w:rsid w:val="00C81C04"/>
    <w:rsid w:val="00C913B8"/>
    <w:rsid w:val="00C91B4B"/>
    <w:rsid w:val="00C93277"/>
    <w:rsid w:val="00C93DE1"/>
    <w:rsid w:val="00CA1ED0"/>
    <w:rsid w:val="00CA2E0A"/>
    <w:rsid w:val="00CB3192"/>
    <w:rsid w:val="00CC1E5C"/>
    <w:rsid w:val="00CD1043"/>
    <w:rsid w:val="00CD202B"/>
    <w:rsid w:val="00CE2C76"/>
    <w:rsid w:val="00CF6167"/>
    <w:rsid w:val="00CF6642"/>
    <w:rsid w:val="00CF7342"/>
    <w:rsid w:val="00D046EF"/>
    <w:rsid w:val="00D112FA"/>
    <w:rsid w:val="00D2110F"/>
    <w:rsid w:val="00D22E33"/>
    <w:rsid w:val="00D35BBD"/>
    <w:rsid w:val="00D37FAD"/>
    <w:rsid w:val="00D5184A"/>
    <w:rsid w:val="00D5627D"/>
    <w:rsid w:val="00D60A4D"/>
    <w:rsid w:val="00D64490"/>
    <w:rsid w:val="00D6600D"/>
    <w:rsid w:val="00D6756A"/>
    <w:rsid w:val="00D70757"/>
    <w:rsid w:val="00D728D5"/>
    <w:rsid w:val="00D73C98"/>
    <w:rsid w:val="00D75207"/>
    <w:rsid w:val="00D77483"/>
    <w:rsid w:val="00D7797C"/>
    <w:rsid w:val="00D83EA1"/>
    <w:rsid w:val="00D85B6C"/>
    <w:rsid w:val="00D86673"/>
    <w:rsid w:val="00D96B8B"/>
    <w:rsid w:val="00DA5926"/>
    <w:rsid w:val="00DA5957"/>
    <w:rsid w:val="00DB0701"/>
    <w:rsid w:val="00DB0796"/>
    <w:rsid w:val="00DB0B61"/>
    <w:rsid w:val="00DC2145"/>
    <w:rsid w:val="00DD2D34"/>
    <w:rsid w:val="00DD3857"/>
    <w:rsid w:val="00DD467E"/>
    <w:rsid w:val="00DD47C9"/>
    <w:rsid w:val="00DE136D"/>
    <w:rsid w:val="00DE4136"/>
    <w:rsid w:val="00DE4550"/>
    <w:rsid w:val="00DE46D3"/>
    <w:rsid w:val="00DE6534"/>
    <w:rsid w:val="00DF0F24"/>
    <w:rsid w:val="00DF0F2E"/>
    <w:rsid w:val="00DF7CF5"/>
    <w:rsid w:val="00DF7F4F"/>
    <w:rsid w:val="00E066EE"/>
    <w:rsid w:val="00E07D28"/>
    <w:rsid w:val="00E23E9C"/>
    <w:rsid w:val="00E30CB9"/>
    <w:rsid w:val="00E314E9"/>
    <w:rsid w:val="00E31E45"/>
    <w:rsid w:val="00E379DC"/>
    <w:rsid w:val="00E407EB"/>
    <w:rsid w:val="00E46808"/>
    <w:rsid w:val="00E511C6"/>
    <w:rsid w:val="00E5521B"/>
    <w:rsid w:val="00E61D86"/>
    <w:rsid w:val="00E61FB1"/>
    <w:rsid w:val="00E63862"/>
    <w:rsid w:val="00E665C1"/>
    <w:rsid w:val="00E72DA3"/>
    <w:rsid w:val="00E770A3"/>
    <w:rsid w:val="00E800AA"/>
    <w:rsid w:val="00E97BD9"/>
    <w:rsid w:val="00EB1010"/>
    <w:rsid w:val="00EB661D"/>
    <w:rsid w:val="00EE0848"/>
    <w:rsid w:val="00EE7E94"/>
    <w:rsid w:val="00EF34C0"/>
    <w:rsid w:val="00F03AE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63393"/>
    <w:rsid w:val="00F67463"/>
    <w:rsid w:val="00F904FC"/>
    <w:rsid w:val="00F935BF"/>
    <w:rsid w:val="00F94EB5"/>
    <w:rsid w:val="00FA4359"/>
    <w:rsid w:val="00FA4C84"/>
    <w:rsid w:val="00FB0AD2"/>
    <w:rsid w:val="00FB0F18"/>
    <w:rsid w:val="00FB4832"/>
    <w:rsid w:val="00FB79BE"/>
    <w:rsid w:val="00FC03C0"/>
    <w:rsid w:val="00FD6F0F"/>
    <w:rsid w:val="00FE003E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8A35F"/>
  <w15:chartTrackingRefBased/>
  <w15:docId w15:val="{5AF6F163-F38F-493D-8578-FE0A4CC1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69917B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39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455F5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A4F1C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A4F1C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455F5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455F5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549E39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455F5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69917B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hAnsiTheme="majorHAnsi"/>
      <w:b/>
      <w:caps/>
      <w:color w:val="455F5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455F5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549E39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jc w:val="center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549E39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455F5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E77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0B60C41C254B0BB4BB7A172E879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3827B-A459-4EB1-BE5C-4FAED8DBE8CD}"/>
      </w:docPartPr>
      <w:docPartBody>
        <w:p w:rsidR="00925844" w:rsidRDefault="00015D38">
          <w:pPr>
            <w:pStyle w:val="C80B60C41C254B0BB4BB7A172E879588"/>
          </w:pPr>
          <w:r w:rsidRPr="009D0878">
            <w:t>Address</w:t>
          </w:r>
        </w:p>
      </w:docPartBody>
    </w:docPart>
    <w:docPart>
      <w:docPartPr>
        <w:name w:val="BF1760C57E5E4C19BD5F87EDDF706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B4ED0-4BD8-4CC1-9893-3FE9F4466C13}"/>
      </w:docPartPr>
      <w:docPartBody>
        <w:p w:rsidR="00925844" w:rsidRDefault="00015D38">
          <w:pPr>
            <w:pStyle w:val="BF1760C57E5E4C19BD5F87EDDF7065AA"/>
          </w:pPr>
          <w:r w:rsidRPr="009D0878">
            <w:t>Phone</w:t>
          </w:r>
        </w:p>
      </w:docPartBody>
    </w:docPart>
    <w:docPart>
      <w:docPartPr>
        <w:name w:val="353E1F89F53F427A980577C36ABAB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E7257-0085-43D5-99DB-83FD73C2ED8F}"/>
      </w:docPartPr>
      <w:docPartBody>
        <w:p w:rsidR="00925844" w:rsidRDefault="00015D38">
          <w:pPr>
            <w:pStyle w:val="353E1F89F53F427A980577C36ABAB06A"/>
          </w:pPr>
          <w:r w:rsidRPr="009D0878">
            <w:t>Email</w:t>
          </w:r>
        </w:p>
      </w:docPartBody>
    </w:docPart>
    <w:docPart>
      <w:docPartPr>
        <w:name w:val="771B031A006B492BB9A51A823EAF3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572C-4702-48F3-9B09-CA64D0719729}"/>
      </w:docPartPr>
      <w:docPartBody>
        <w:p w:rsidR="00925844" w:rsidRDefault="00015D38">
          <w:pPr>
            <w:pStyle w:val="771B031A006B492BB9A51A823EAF3014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61D"/>
    <w:rsid w:val="00015D38"/>
    <w:rsid w:val="000F1BE0"/>
    <w:rsid w:val="0010628D"/>
    <w:rsid w:val="00107A56"/>
    <w:rsid w:val="001910E2"/>
    <w:rsid w:val="001A3074"/>
    <w:rsid w:val="00250033"/>
    <w:rsid w:val="00273DB8"/>
    <w:rsid w:val="003E2C41"/>
    <w:rsid w:val="00456156"/>
    <w:rsid w:val="005143D6"/>
    <w:rsid w:val="00664B8C"/>
    <w:rsid w:val="0069328E"/>
    <w:rsid w:val="006B5B7A"/>
    <w:rsid w:val="007B1877"/>
    <w:rsid w:val="007C161D"/>
    <w:rsid w:val="00875755"/>
    <w:rsid w:val="008C0FFA"/>
    <w:rsid w:val="00925844"/>
    <w:rsid w:val="00984E93"/>
    <w:rsid w:val="009C7533"/>
    <w:rsid w:val="009F5781"/>
    <w:rsid w:val="00A64A2E"/>
    <w:rsid w:val="00A6738F"/>
    <w:rsid w:val="00A961B3"/>
    <w:rsid w:val="00A97AB0"/>
    <w:rsid w:val="00B53C57"/>
    <w:rsid w:val="00CB3327"/>
    <w:rsid w:val="00CF6167"/>
    <w:rsid w:val="00D112FA"/>
    <w:rsid w:val="00D362EC"/>
    <w:rsid w:val="00D6335C"/>
    <w:rsid w:val="00DA5957"/>
    <w:rsid w:val="00F42058"/>
    <w:rsid w:val="00F9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0B60C41C254B0BB4BB7A172E879588">
    <w:name w:val="C80B60C41C254B0BB4BB7A172E879588"/>
  </w:style>
  <w:style w:type="paragraph" w:customStyle="1" w:styleId="BF1760C57E5E4C19BD5F87EDDF7065AA">
    <w:name w:val="BF1760C57E5E4C19BD5F87EDDF7065AA"/>
  </w:style>
  <w:style w:type="paragraph" w:customStyle="1" w:styleId="353E1F89F53F427A980577C36ABAB06A">
    <w:name w:val="353E1F89F53F427A980577C36ABAB06A"/>
  </w:style>
  <w:style w:type="paragraph" w:customStyle="1" w:styleId="771B031A006B492BB9A51A823EAF3014">
    <w:name w:val="771B031A006B492BB9A51A823EAF3014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(Nationality: Irish) 
Residence: Seoul, South Korea (F2-7 visa) </CompanyAddress>
  <CompanyPhone>+82 (0) 1052684105</CompanyPhone>
  <CompanyFax/>
  <CompanyEmail>amb.boland@gmail.com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45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 B</cp:lastModifiedBy>
  <cp:revision>26</cp:revision>
  <dcterms:created xsi:type="dcterms:W3CDTF">2024-08-02T09:14:00Z</dcterms:created>
  <dcterms:modified xsi:type="dcterms:W3CDTF">2026-03-23T01:30:00Z</dcterms:modified>
  <cp:category/>
  <cp:contentStatus/>
</cp:coreProperties>
</file>