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color w:val="333333"/>
                <w:sz w:val="56"/>
              </w:rPr>
              <w:t>209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</w:p>
        </w:tc>
      </w:tr>
    </w:tbl>
    <w:tbl>
      <w:tblPr>
        <w:tblpPr w:leftFromText="180" w:rightFromText="180" w:horzAnchor="margin" w:tblpY="-435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4A76A3DD" w14:textId="77777777" w:rsidTr="009D327E">
        <w:trPr>
          <w:trHeight w:val="3240"/>
        </w:trPr>
        <w:tc>
          <w:tcPr>
            <w:tcW w:w="3600" w:type="dxa"/>
            <w:vAlign w:val="bottom"/>
          </w:tcPr>
          <w:p w14:paraId="6A5BDE91" w14:textId="2BA65C2E" w:rsidR="001B2ABD" w:rsidRDefault="009D327E" w:rsidP="009D327E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</w:r>
          </w:p>
        </w:tc>
        <w:tc>
          <w:tcPr>
            <w:tcW w:w="720" w:type="dxa"/>
          </w:tcPr>
          <w:p w14:paraId="617647B3" w14:textId="77777777" w:rsidR="001B2ABD" w:rsidRDefault="001B2ABD" w:rsidP="009D327E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23BF84A3" w14:textId="30CFD652" w:rsidR="009D327E" w:rsidRPr="009D327E" w:rsidRDefault="009D327E" w:rsidP="009D327E">
            <w:pPr>
              <w:pStyle w:val="a3"/>
              <w:rPr>
                <w:sz w:val="72"/>
                <w:szCs w:val="72"/>
              </w:rPr>
            </w:pPr>
            <w:r w:rsidRPr="009D327E">
              <w:rPr>
                <w:sz w:val="72"/>
                <w:szCs w:val="72"/>
              </w:rPr>
              <w:t>Whitney Jones</w:t>
            </w:r>
          </w:p>
          <w:p w14:paraId="31C0BF46" w14:textId="346162DF" w:rsidR="001B2ABD" w:rsidRDefault="001B2ABD" w:rsidP="009D327E">
            <w:pPr>
              <w:pStyle w:val="ac"/>
            </w:pPr>
          </w:p>
        </w:tc>
      </w:tr>
      <w:tr w:rsidR="001B2ABD" w14:paraId="2897FAFC" w14:textId="77777777" w:rsidTr="009D327E">
        <w:tc>
          <w:tcPr>
            <w:tcW w:w="3600" w:type="dxa"/>
          </w:tcPr>
          <w:p w14:paraId="557898C6" w14:textId="3E9E2DFC" w:rsidR="00036450" w:rsidRDefault="00036450" w:rsidP="009C2E70">
            <w:pPr>
              <w:pStyle w:val="3"/>
            </w:pPr>
          </w:p>
          <w:p w14:paraId="0E89CDCF" w14:textId="77777777" w:rsidR="00036450" w:rsidRDefault="00036450" w:rsidP="009D327E"/>
          <w:sdt>
            <w:sdtPr>
              <w:id w:val="-1954003311"/>
              <w:placeholder>
                <w:docPart w:val="54DD833DADB241BEB4BDF95818CAFFCD"/>
              </w:placeholder>
              <w:temporary/>
              <w:showingPlcHdr/>
              <w15:appearance w15:val="hidden"/>
            </w:sdtPr>
            <w:sdtContent>
              <w:p w14:paraId="57A92490" w14:textId="77777777" w:rsidR="00036450" w:rsidRPr="00CB0055" w:rsidRDefault="00CB0055" w:rsidP="009D327E">
                <w:pPr>
                  <w:pStyle w:val="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0ACC959A9BE546FCB097FF5A8EC6530F"/>
              </w:placeholder>
              <w:temporary/>
              <w:showingPlcHdr/>
              <w15:appearance w15:val="hidden"/>
            </w:sdtPr>
            <w:sdtContent>
              <w:p w14:paraId="0EEC8228" w14:textId="77777777" w:rsidR="004D3011" w:rsidRDefault="004D3011" w:rsidP="009D327E">
                <w:r w:rsidRPr="004D3011">
                  <w:t>PHONE:</w:t>
                </w:r>
              </w:p>
            </w:sdtContent>
          </w:sdt>
          <w:p w14:paraId="2249E3D8" w14:textId="0F80F5AA" w:rsidR="004D3011" w:rsidRDefault="00F66BD9" w:rsidP="009D327E">
            <w:r/>
          </w:p>
          <w:p w14:paraId="07B68880" w14:textId="77777777" w:rsidR="004D3011" w:rsidRPr="004D3011" w:rsidRDefault="004D3011" w:rsidP="009D327E"/>
          <w:p w14:paraId="3B67171D" w14:textId="77777777" w:rsidR="004D3011" w:rsidRDefault="004D3011" w:rsidP="009D327E"/>
          <w:sdt>
            <w:sdtPr>
              <w:id w:val="-240260293"/>
              <w:placeholder>
                <w:docPart w:val="544A23ABCC9F402B83453A41B25E9136"/>
              </w:placeholder>
              <w:temporary/>
              <w:showingPlcHdr/>
              <w15:appearance w15:val="hidden"/>
            </w:sdtPr>
            <w:sdtContent>
              <w:p w14:paraId="7CEE7997" w14:textId="77777777" w:rsidR="004D3011" w:rsidRDefault="004D3011" w:rsidP="009D327E">
                <w:r w:rsidRPr="004D3011">
                  <w:t>EMAIL:</w:t>
                </w:r>
              </w:p>
            </w:sdtContent>
          </w:sdt>
          <w:p w14:paraId="44B85C95" w14:textId="62A3D21B" w:rsidR="009C2E70" w:rsidRPr="009C2E70" w:rsidRDefault="009C2E70" w:rsidP="009D327E">
            <w:r/>
          </w:p>
        </w:tc>
        <w:tc>
          <w:tcPr>
            <w:tcW w:w="720" w:type="dxa"/>
          </w:tcPr>
          <w:p w14:paraId="6FC49864" w14:textId="77777777" w:rsidR="001B2ABD" w:rsidRDefault="001B2ABD" w:rsidP="009D327E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C33A1442D1D042EE8D67C4BD876AD9E2"/>
              </w:placeholder>
              <w:temporary/>
              <w:showingPlcHdr/>
              <w15:appearance w15:val="hidden"/>
            </w:sdtPr>
            <w:sdtContent>
              <w:p w14:paraId="6417337B" w14:textId="77777777" w:rsidR="001B2ABD" w:rsidRDefault="00E25A26" w:rsidP="009D327E">
                <w:pPr>
                  <w:pStyle w:val="2"/>
                </w:pPr>
                <w:r w:rsidRPr="00036450">
                  <w:t>EDUCATION</w:t>
                </w:r>
              </w:p>
            </w:sdtContent>
          </w:sdt>
          <w:p w14:paraId="68E972C4" w14:textId="70E20CE3" w:rsidR="00036450" w:rsidRDefault="009D327E" w:rsidP="009D327E">
            <w:r>
              <w:rPr>
                <w:b/>
              </w:rPr>
            </w:r>
            <w:r w:rsidRPr="009D327E">
              <w:rPr>
                <w:b/>
              </w:rPr>
              <w:t xml:space="preserve">. </w:t>
            </w:r>
            <w:r w:rsidRPr="009D327E">
              <w:t>2013 School</w:t>
            </w:r>
          </w:p>
          <w:p w14:paraId="3A8102FD" w14:textId="77777777" w:rsidR="009D327E" w:rsidRPr="009D327E" w:rsidRDefault="009D327E" w:rsidP="009D327E">
            <w:r w:rsidRPr="009D327E">
              <w:rPr>
                <w:b/>
              </w:rPr>
            </w:r>
            <w:r w:rsidRPr="009D327E">
              <w:t>. 2013 Superintendent Scholar with recognition as a National Achievement Scholar</w:t>
            </w:r>
          </w:p>
          <w:p w14:paraId="025C645A" w14:textId="77777777" w:rsidR="009D327E" w:rsidRPr="009D327E" w:rsidRDefault="009D327E" w:rsidP="009D327E">
            <w:r w:rsidRPr="009D327E">
              <w:rPr>
                <w:b/>
              </w:rPr>
            </w:r>
            <w:r w:rsidRPr="009D327E">
              <w:t>. 2017 University of Texas at Arlington</w:t>
            </w:r>
          </w:p>
          <w:p w14:paraId="2D828C44" w14:textId="77777777" w:rsidR="009D327E" w:rsidRPr="009D327E" w:rsidRDefault="009D327E" w:rsidP="009D327E">
            <w:r w:rsidRPr="009D327E">
              <w:rPr>
                <w:b/>
                <w:bCs/>
              </w:rPr>
            </w:r>
            <w:r w:rsidRPr="009D327E">
              <w:t>. 2020 TEFL certified through i-to-i TEFL</w:t>
            </w:r>
          </w:p>
          <w:p w14:paraId="2546BFCC" w14:textId="6B870007" w:rsidR="00036450" w:rsidRDefault="00036450" w:rsidP="009D327E"/>
          <w:sdt>
            <w:sdtPr>
              <w:id w:val="1001553383"/>
              <w:placeholder>
                <w:docPart w:val="3FDF5F02F8664F6097DE42967E16661C"/>
              </w:placeholder>
              <w:temporary/>
              <w:showingPlcHdr/>
              <w15:appearance w15:val="hidden"/>
            </w:sdtPr>
            <w:sdtContent>
              <w:p w14:paraId="2638A9B6" w14:textId="77777777" w:rsidR="00036450" w:rsidRDefault="00036450" w:rsidP="009D327E">
                <w:pPr>
                  <w:pStyle w:val="2"/>
                </w:pPr>
                <w:r w:rsidRPr="00036450">
                  <w:t>WORK EXPERIENCE</w:t>
                </w:r>
              </w:p>
            </w:sdtContent>
          </w:sdt>
          <w:p w14:paraId="5982C712" w14:textId="77777777" w:rsidR="009D327E" w:rsidRPr="009D327E" w:rsidRDefault="009D327E" w:rsidP="009D327E">
            <w:pPr>
              <w:rPr>
                <w:b/>
              </w:rPr>
            </w:pPr>
          </w:p>
          <w:p w14:paraId="091BF581" w14:textId="77777777" w:rsidR="009D327E" w:rsidRPr="009D327E" w:rsidRDefault="009D327E" w:rsidP="009D327E">
            <w:pPr>
              <w:rPr>
                <w:b/>
              </w:rPr>
            </w:pPr>
            <w:r w:rsidRPr="009D327E">
              <w:rPr>
                <w:b/>
              </w:rPr>
              <w:t>VIPKIDS</w:t>
            </w:r>
          </w:p>
          <w:p w14:paraId="10A601ED" w14:textId="77777777" w:rsidR="009D327E" w:rsidRPr="009D327E" w:rsidRDefault="009D327E" w:rsidP="009D327E">
            <w:r w:rsidRPr="009D327E"/>
          </w:p>
          <w:p w14:paraId="4BA48D15" w14:textId="56A69888" w:rsidR="009D327E" w:rsidRPr="009D327E" w:rsidRDefault="00BE1FD2" w:rsidP="009D327E">
            <w:r>
              <w:t>19/07</w:t>
            </w:r>
            <w:r w:rsidR="009D327E" w:rsidRPr="009D327E">
              <w:t>-</w:t>
            </w:r>
            <w:r>
              <w:t xml:space="preserve"> 21/01</w:t>
            </w:r>
          </w:p>
          <w:p w14:paraId="02C52A03" w14:textId="77777777" w:rsidR="009D327E" w:rsidRPr="009D327E" w:rsidRDefault="009D327E" w:rsidP="009D327E">
            <w:r w:rsidRPr="009D327E">
              <w:t>English Teacher – Responsibilities include teaching English as a foreign language to Chinese students aged 4-12.</w:t>
            </w:r>
          </w:p>
          <w:p w14:paraId="60E95E39" w14:textId="77777777" w:rsidR="009D327E" w:rsidRPr="009D327E" w:rsidRDefault="009D327E" w:rsidP="009D327E">
            <w:r w:rsidRPr="009D327E">
              <w:t xml:space="preserve"> </w:t>
            </w:r>
          </w:p>
          <w:p w14:paraId="73D0A632" w14:textId="5C0734C0" w:rsidR="009D327E" w:rsidRDefault="009D327E" w:rsidP="009D327E">
            <w:r w:rsidRPr="009D327E">
              <w:rPr>
                <w:b/>
                <w:bCs/>
              </w:rPr>
              <w:t xml:space="preserve">Outschool                                                                                                                                    </w:t>
            </w:r>
            <w:r w:rsidRPr="009D327E"/>
            <w:r w:rsidR="00BE1FD2"/>
            <w:r w:rsidR="00F66BD9"/>
            <w:r w:rsidR="00BE1FD2"/>
            <w:r w:rsidRPr="009D327E">
              <w:t xml:space="preserve">                                                                                                                                                                       20/10 – 21/05                                                                                                                                                                        Virtual Teacher- Responsibilities include creating original classes to teach students aged 3-18 in a virtual setting.</w:t>
            </w:r>
          </w:p>
          <w:p w14:paraId="3D6F7873" w14:textId="786CAD2A" w:rsidR="00F66BD9" w:rsidRDefault="00F66BD9" w:rsidP="009D327E"/>
          <w:p w14:paraId="7C3C18D8" w14:textId="7B9D3326" w:rsidR="00F66BD9" w:rsidRDefault="00F66BD9" w:rsidP="009D327E">
            <w:pPr>
              <w:rPr>
                <w:b/>
                <w:bCs/>
              </w:rPr>
            </w:pPr>
            <w:r>
              <w:rPr>
                <w:b/>
                <w:bCs/>
              </w:rPr>
              <w:t>LBridge Academy</w:t>
            </w:r>
          </w:p>
          <w:p w14:paraId="58C029B8" w14:textId="14948567" w:rsidR="00F66BD9" w:rsidRDefault="00F66BD9" w:rsidP="009D327E">
            <w:r/>
            <w:r w:rsidR="00EF69AC"/>
            <w:r w:rsidR="00E465A5"/>
            <w:r w:rsidR="00EF69AC">
              <w:t>-si</w:t>
            </w:r>
          </w:p>
          <w:p w14:paraId="238E2375" w14:textId="3ADA7DF9" w:rsidR="00EF69AC" w:rsidRDefault="00BE1FD2" w:rsidP="009D327E">
            <w:r>
              <w:t>21/06 –</w:t>
            </w:r>
            <w:r w:rsidR="0086481F">
              <w:t xml:space="preserve"> </w:t>
            </w:r>
            <w:r>
              <w:t>22/08</w:t>
            </w:r>
          </w:p>
          <w:p w14:paraId="1CA28227" w14:textId="52E77586" w:rsidR="00EF69AC" w:rsidRDefault="00EF69AC" w:rsidP="009D327E">
            <w:r>
              <w:t xml:space="preserve">English Teacher </w:t>
            </w:r>
            <w:r w:rsidR="00E465A5">
              <w:t>– Responsibilities</w:t>
            </w:r>
            <w:r w:rsidRPr="00EF69AC">
              <w:t xml:space="preserve"> include teaching English as a foreign language </w:t>
            </w:r>
            <w:r>
              <w:t>to elementary through middle school students.</w:t>
            </w:r>
          </w:p>
          <w:p w14:paraId="52EF8020" w14:textId="77777777" w:rsidR="0086481F" w:rsidRPr="0086481F" w:rsidRDefault="0086481F" w:rsidP="009D327E">
            <w:pPr>
              <w:rPr>
                <w:b/>
                <w:bCs/>
              </w:rPr>
            </w:pPr>
          </w:p>
          <w:p w14:paraId="01629772" w14:textId="5074B9D1" w:rsidR="0086481F" w:rsidRDefault="0086481F" w:rsidP="009D327E">
            <w:pPr>
              <w:rPr>
                <w:b/>
                <w:bCs/>
              </w:rPr>
            </w:pPr>
            <w:r w:rsidRPr="0086481F">
              <w:rPr>
                <w:b/>
                <w:bCs/>
              </w:rPr>
              <w:t>English cGate</w:t>
            </w:r>
          </w:p>
          <w:p w14:paraId="6B10CB7F" w14:textId="349FC776" w:rsidR="0086481F" w:rsidRDefault="0086481F" w:rsidP="009D327E">
            <w:r/>
          </w:p>
          <w:p w14:paraId="3B8612AE" w14:textId="73D8BA37" w:rsidR="0086481F" w:rsidRDefault="00BE1FD2" w:rsidP="009D327E">
            <w:r>
              <w:t>22/09</w:t>
            </w:r>
            <w:r w:rsidR="0086481F">
              <w:t xml:space="preserve"> – Current</w:t>
            </w:r>
          </w:p>
          <w:p w14:paraId="2857C9F4" w14:textId="4233A0DE" w:rsidR="0086481F" w:rsidRPr="0086481F" w:rsidRDefault="0086481F" w:rsidP="009D327E">
            <w:r>
              <w:t>English Theater Teacher- Responsibilities include teaching English music and theater to Kindergarten students.</w:t>
            </w:r>
          </w:p>
          <w:p w14:paraId="31AAC099" w14:textId="77777777" w:rsidR="004D3011" w:rsidRDefault="004D3011" w:rsidP="009D327E"/>
          <w:sdt>
            <w:sdtPr>
              <w:id w:val="1669594239"/>
              <w:placeholder>
                <w:docPart w:val="F47D3B5B9B7149F6AE80543E48DE75C1"/>
              </w:placeholder>
              <w:temporary/>
              <w:showingPlcHdr/>
              <w15:appearance w15:val="hidden"/>
            </w:sdtPr>
            <w:sdtContent>
              <w:p w14:paraId="7EAB8CBD" w14:textId="77777777" w:rsidR="00036450" w:rsidRDefault="00180329" w:rsidP="009D327E">
                <w:pPr>
                  <w:pStyle w:val="2"/>
                </w:pPr>
                <w:r w:rsidRPr="00036450">
                  <w:rPr>
                    <w:rStyle w:val="2Char"/>
                    <w:b/>
                    <w:bCs/>
                    <w:caps/>
                  </w:rPr>
                  <w:t>SKILLS</w:t>
                </w:r>
              </w:p>
            </w:sdtContent>
          </w:sdt>
          <w:p w14:paraId="61B1B900" w14:textId="77777777" w:rsidR="009D327E" w:rsidRPr="009D327E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noProof/>
                <w:color w:val="000000" w:themeColor="text1"/>
              </w:rPr>
            </w:r>
            <w:r w:rsidRPr="009D327E">
              <w:rPr>
                <w:b/>
                <w:noProof/>
                <w:color w:val="000000" w:themeColor="text1"/>
              </w:rPr>
            </w:r>
            <w:r w:rsidRPr="009D327E">
              <w:rPr>
                <w:noProof/>
                <w:color w:val="000000" w:themeColor="text1"/>
              </w:rPr>
              <w:t>. Proficient in Video editing</w:t>
            </w:r>
          </w:p>
          <w:p w14:paraId="7A131727" w14:textId="77777777" w:rsidR="009D327E" w:rsidRPr="009D327E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noProof/>
                <w:color w:val="000000" w:themeColor="text1"/>
              </w:rPr>
            </w:r>
            <w:r w:rsidRPr="009D327E">
              <w:rPr>
                <w:b/>
                <w:noProof/>
                <w:color w:val="000000" w:themeColor="text1"/>
              </w:rPr>
            </w:r>
            <w:r w:rsidRPr="009D327E">
              <w:rPr>
                <w:noProof/>
                <w:color w:val="000000" w:themeColor="text1"/>
              </w:rPr>
              <w:t>. Proficient in Microsoft Office</w:t>
            </w:r>
          </w:p>
          <w:p w14:paraId="496C316C" w14:textId="77777777" w:rsidR="009D327E" w:rsidRPr="009D327E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noProof/>
                <w:color w:val="000000" w:themeColor="text1"/>
              </w:rPr>
              <w:t>. Excellent presentation skills</w:t>
            </w:r>
          </w:p>
          <w:p w14:paraId="164322BA" w14:textId="6909A23C" w:rsidR="00036450" w:rsidRPr="0086481F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b/>
                <w:noProof/>
                <w:color w:val="000000" w:themeColor="text1"/>
              </w:rPr>
            </w:r>
            <w:r w:rsidRPr="009D327E">
              <w:rPr>
                <w:noProof/>
                <w:color w:val="000000" w:themeColor="text1"/>
              </w:rPr>
            </w:r>
            <w:r w:rsidR="0086481F">
              <w:rPr>
                <w:noProof/>
                <w:color w:val="000000" w:themeColor="text1"/>
              </w:rPr>
              <w:t>. Excellent written and oral communication</w:t>
            </w:r>
          </w:p>
        </w:tc>
      </w:tr>
    </w:tbl>
    <w:p w14:paraId="69845EF9" w14:textId="77777777" w:rsidR="00CD6E9A" w:rsidRDefault="00CD6E9A" w:rsidP="000C45FF">
      <w:pPr>
        <w:tabs>
          <w:tab w:val="left" w:pos="990"/>
        </w:tabs>
      </w:pPr>
    </w:p>
    <w:sectPr w:rsidR="00CD6E9A" w:rsidSect="000C45FF">
      <w:headerReference w:type="default" r:id="rId10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75A9" w14:textId="77777777" w:rsidR="00DA3D5E" w:rsidRDefault="00DA3D5E" w:rsidP="000C45FF">
      <w:r>
        <w:separator/>
      </w:r>
    </w:p>
  </w:endnote>
  <w:endnote w:type="continuationSeparator" w:id="0">
    <w:p w14:paraId="4D0345C9" w14:textId="77777777" w:rsidR="00DA3D5E" w:rsidRDefault="00DA3D5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2356" w14:textId="77777777" w:rsidR="00DA3D5E" w:rsidRDefault="00DA3D5E" w:rsidP="000C45FF">
      <w:r>
        <w:separator/>
      </w:r>
    </w:p>
  </w:footnote>
  <w:footnote w:type="continuationSeparator" w:id="0">
    <w:p w14:paraId="2CF55BC0" w14:textId="77777777" w:rsidR="00DA3D5E" w:rsidRDefault="00DA3D5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AB02" w14:textId="77777777" w:rsidR="000C45FF" w:rsidRDefault="000C45FF">
    <w:pPr>
      <w:pStyle w:val="a8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D3F48A6" wp14:editId="5FD2F82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7E"/>
    <w:rsid w:val="00036450"/>
    <w:rsid w:val="000437DA"/>
    <w:rsid w:val="00094499"/>
    <w:rsid w:val="000C45FF"/>
    <w:rsid w:val="000E3FD1"/>
    <w:rsid w:val="00112054"/>
    <w:rsid w:val="001525E1"/>
    <w:rsid w:val="00180329"/>
    <w:rsid w:val="0019001F"/>
    <w:rsid w:val="001A11A2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475DF"/>
    <w:rsid w:val="006771D0"/>
    <w:rsid w:val="00715FCB"/>
    <w:rsid w:val="00743101"/>
    <w:rsid w:val="007775E1"/>
    <w:rsid w:val="007867A0"/>
    <w:rsid w:val="007927F5"/>
    <w:rsid w:val="007B2051"/>
    <w:rsid w:val="00802CA0"/>
    <w:rsid w:val="0086481F"/>
    <w:rsid w:val="009260CD"/>
    <w:rsid w:val="00952C25"/>
    <w:rsid w:val="009C2E70"/>
    <w:rsid w:val="009D327E"/>
    <w:rsid w:val="00A2118D"/>
    <w:rsid w:val="00AC4056"/>
    <w:rsid w:val="00AD76E2"/>
    <w:rsid w:val="00B20152"/>
    <w:rsid w:val="00B359E4"/>
    <w:rsid w:val="00B57D98"/>
    <w:rsid w:val="00B70850"/>
    <w:rsid w:val="00BE1FD2"/>
    <w:rsid w:val="00C066B6"/>
    <w:rsid w:val="00C37BA1"/>
    <w:rsid w:val="00C4674C"/>
    <w:rsid w:val="00C506CF"/>
    <w:rsid w:val="00C72BED"/>
    <w:rsid w:val="00C9578B"/>
    <w:rsid w:val="00CB0055"/>
    <w:rsid w:val="00CD6E9A"/>
    <w:rsid w:val="00D2522B"/>
    <w:rsid w:val="00D422DE"/>
    <w:rsid w:val="00D5459D"/>
    <w:rsid w:val="00DA1F4D"/>
    <w:rsid w:val="00DA3D5E"/>
    <w:rsid w:val="00DD172A"/>
    <w:rsid w:val="00E25A26"/>
    <w:rsid w:val="00E4381A"/>
    <w:rsid w:val="00E465A5"/>
    <w:rsid w:val="00E55D74"/>
    <w:rsid w:val="00E92B70"/>
    <w:rsid w:val="00EF69AC"/>
    <w:rsid w:val="00F60274"/>
    <w:rsid w:val="00F66BD9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608C7"/>
  <w14:defaultImageDpi w14:val="32767"/>
  <w15:chartTrackingRefBased/>
  <w15:docId w15:val="{1E3BEFB1-7932-4DC0-BAE7-E98577A2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B359E4"/>
    <w:rPr>
      <w:sz w:val="18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3">
    <w:name w:val="heading 3"/>
    <w:basedOn w:val="a"/>
    <w:next w:val="a"/>
    <w:link w:val="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4">
    <w:name w:val="heading 4"/>
    <w:basedOn w:val="a"/>
    <w:next w:val="a"/>
    <w:link w:val="4Char"/>
    <w:uiPriority w:val="9"/>
    <w:qFormat/>
    <w:rsid w:val="00B359E4"/>
    <w:pPr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a3">
    <w:name w:val="Title"/>
    <w:basedOn w:val="a"/>
    <w:next w:val="a"/>
    <w:link w:val="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Char">
    <w:name w:val="제목 Char"/>
    <w:basedOn w:val="a0"/>
    <w:link w:val="a3"/>
    <w:uiPriority w:val="10"/>
    <w:rsid w:val="001B2ABD"/>
    <w:rPr>
      <w:caps/>
      <w:color w:val="000000" w:themeColor="text1"/>
      <w:sz w:val="96"/>
      <w:szCs w:val="76"/>
    </w:rPr>
  </w:style>
  <w:style w:type="character" w:styleId="a4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Char">
    <w:name w:val="제목 1 Char"/>
    <w:basedOn w:val="a0"/>
    <w:link w:val="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a5">
    <w:name w:val="Date"/>
    <w:basedOn w:val="a"/>
    <w:next w:val="a"/>
    <w:link w:val="Char0"/>
    <w:uiPriority w:val="99"/>
    <w:rsid w:val="00036450"/>
  </w:style>
  <w:style w:type="character" w:customStyle="1" w:styleId="Char0">
    <w:name w:val="날짜 Char"/>
    <w:basedOn w:val="a0"/>
    <w:link w:val="a5"/>
    <w:uiPriority w:val="99"/>
    <w:rsid w:val="00036450"/>
    <w:rPr>
      <w:sz w:val="18"/>
      <w:szCs w:val="22"/>
    </w:rPr>
  </w:style>
  <w:style w:type="character" w:styleId="a6">
    <w:name w:val="Hyperlink"/>
    <w:basedOn w:val="a0"/>
    <w:uiPriority w:val="99"/>
    <w:unhideWhenUsed/>
    <w:rsid w:val="00281FD5"/>
    <w:rPr>
      <w:color w:val="B85A22" w:themeColor="accent2" w:themeShade="BF"/>
      <w:u w:val="single"/>
    </w:rPr>
  </w:style>
  <w:style w:type="character" w:styleId="a7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8">
    <w:name w:val="header"/>
    <w:basedOn w:val="a"/>
    <w:link w:val="Char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Char1">
    <w:name w:val="머리글 Char"/>
    <w:basedOn w:val="a0"/>
    <w:link w:val="a8"/>
    <w:uiPriority w:val="99"/>
    <w:semiHidden/>
    <w:rsid w:val="000C45FF"/>
    <w:rPr>
      <w:sz w:val="22"/>
      <w:szCs w:val="22"/>
    </w:rPr>
  </w:style>
  <w:style w:type="paragraph" w:styleId="a9">
    <w:name w:val="footer"/>
    <w:basedOn w:val="a"/>
    <w:link w:val="Char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Char2">
    <w:name w:val="바닥글 Char"/>
    <w:basedOn w:val="a0"/>
    <w:link w:val="a9"/>
    <w:uiPriority w:val="99"/>
    <w:semiHidden/>
    <w:rsid w:val="000C45FF"/>
    <w:rPr>
      <w:sz w:val="22"/>
      <w:szCs w:val="22"/>
    </w:rPr>
  </w:style>
  <w:style w:type="table" w:styleId="aa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1B2ABD"/>
    <w:rPr>
      <w:color w:val="808080"/>
    </w:rPr>
  </w:style>
  <w:style w:type="paragraph" w:styleId="ac">
    <w:name w:val="Subtitle"/>
    <w:basedOn w:val="a"/>
    <w:next w:val="a"/>
    <w:link w:val="Char3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Char3">
    <w:name w:val="부제 Char"/>
    <w:basedOn w:val="a0"/>
    <w:link w:val="ac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Char">
    <w:name w:val="제목 3 Char"/>
    <w:basedOn w:val="a0"/>
    <w:link w:val="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4Char">
    <w:name w:val="제목 4 Char"/>
    <w:basedOn w:val="a0"/>
    <w:link w:val="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anya\AppData\Roaming\Microsoft\Templates\Blue%20grey%20resum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DD833DADB241BEB4BDF95818CAF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7FD05-1FE2-40DB-A659-4CFB5D045C10}"/>
      </w:docPartPr>
      <w:docPartBody>
        <w:p w:rsidR="00232756" w:rsidRDefault="00545179">
          <w:pPr>
            <w:pStyle w:val="54DD833DADB241BEB4BDF95818CAFFCD"/>
          </w:pPr>
          <w:r w:rsidRPr="00CB0055">
            <w:t>Contact</w:t>
          </w:r>
        </w:p>
      </w:docPartBody>
    </w:docPart>
    <w:docPart>
      <w:docPartPr>
        <w:name w:val="0ACC959A9BE546FCB097FF5A8EC65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0D45A-4E70-413A-A6CE-99E52CABBC33}"/>
      </w:docPartPr>
      <w:docPartBody>
        <w:p w:rsidR="00232756" w:rsidRDefault="00545179">
          <w:pPr>
            <w:pStyle w:val="0ACC959A9BE546FCB097FF5A8EC6530F"/>
          </w:pPr>
          <w:r w:rsidRPr="004D3011">
            <w:t>PHONE:</w:t>
          </w:r>
        </w:p>
      </w:docPartBody>
    </w:docPart>
    <w:docPart>
      <w:docPartPr>
        <w:name w:val="544A23ABCC9F402B83453A41B25E9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1ECD9-1ED4-4BEC-8BAA-77C0994E486D}"/>
      </w:docPartPr>
      <w:docPartBody>
        <w:p w:rsidR="00232756" w:rsidRDefault="00545179">
          <w:pPr>
            <w:pStyle w:val="544A23ABCC9F402B83453A41B25E9136"/>
          </w:pPr>
          <w:r w:rsidRPr="004D3011">
            <w:t>EMAIL:</w:t>
          </w:r>
        </w:p>
      </w:docPartBody>
    </w:docPart>
    <w:docPart>
      <w:docPartPr>
        <w:name w:val="C33A1442D1D042EE8D67C4BD876AD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D0BAC-7762-4A68-AD10-2A336595C211}"/>
      </w:docPartPr>
      <w:docPartBody>
        <w:p w:rsidR="00232756" w:rsidRDefault="00545179">
          <w:pPr>
            <w:pStyle w:val="C33A1442D1D042EE8D67C4BD876AD9E2"/>
          </w:pPr>
          <w:r w:rsidRPr="00036450">
            <w:t>EDUCATION</w:t>
          </w:r>
        </w:p>
      </w:docPartBody>
    </w:docPart>
    <w:docPart>
      <w:docPartPr>
        <w:name w:val="3FDF5F02F8664F6097DE42967E166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E99B5-2F24-4C34-BF30-FFF4ED813AF3}"/>
      </w:docPartPr>
      <w:docPartBody>
        <w:p w:rsidR="00232756" w:rsidRDefault="00545179">
          <w:pPr>
            <w:pStyle w:val="3FDF5F02F8664F6097DE42967E16661C"/>
          </w:pPr>
          <w:r w:rsidRPr="00036450">
            <w:t>WORK EXPERIENCE</w:t>
          </w:r>
        </w:p>
      </w:docPartBody>
    </w:docPart>
    <w:docPart>
      <w:docPartPr>
        <w:name w:val="F47D3B5B9B7149F6AE80543E48DE7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BA9FB-3CE2-4A0E-92CD-452A4BDC2797}"/>
      </w:docPartPr>
      <w:docPartBody>
        <w:p w:rsidR="00232756" w:rsidRDefault="00545179">
          <w:pPr>
            <w:pStyle w:val="F47D3B5B9B7149F6AE80543E48DE75C1"/>
          </w:pPr>
          <w:r w:rsidRPr="00036450">
            <w:rPr>
              <w:rStyle w:val="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79"/>
    <w:rsid w:val="000437DA"/>
    <w:rsid w:val="001A11A2"/>
    <w:rsid w:val="00232756"/>
    <w:rsid w:val="0038243F"/>
    <w:rsid w:val="00545179"/>
    <w:rsid w:val="0071392A"/>
    <w:rsid w:val="00D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4DD833DADB241BEB4BDF95818CAFFCD">
    <w:name w:val="54DD833DADB241BEB4BDF95818CAFFCD"/>
  </w:style>
  <w:style w:type="paragraph" w:customStyle="1" w:styleId="0ACC959A9BE546FCB097FF5A8EC6530F">
    <w:name w:val="0ACC959A9BE546FCB097FF5A8EC6530F"/>
  </w:style>
  <w:style w:type="paragraph" w:customStyle="1" w:styleId="544A23ABCC9F402B83453A41B25E9136">
    <w:name w:val="544A23ABCC9F402B83453A41B25E9136"/>
  </w:style>
  <w:style w:type="character" w:styleId="a3">
    <w:name w:val="Hyperlink"/>
    <w:basedOn w:val="a0"/>
    <w:uiPriority w:val="99"/>
    <w:unhideWhenUsed/>
    <w:rPr>
      <w:color w:val="C45911" w:themeColor="accent2" w:themeShade="BF"/>
      <w:u w:val="single"/>
    </w:rPr>
  </w:style>
  <w:style w:type="paragraph" w:customStyle="1" w:styleId="C33A1442D1D042EE8D67C4BD876AD9E2">
    <w:name w:val="C33A1442D1D042EE8D67C4BD876AD9E2"/>
  </w:style>
  <w:style w:type="paragraph" w:customStyle="1" w:styleId="3FDF5F02F8664F6097DE42967E16661C">
    <w:name w:val="3FDF5F02F8664F6097DE42967E16661C"/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F47D3B5B9B7149F6AE80543E48DE75C1">
    <w:name w:val="F47D3B5B9B7149F6AE80543E48DE75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</Template>
  <TotalTime>13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2020-11-02T21:24:00Z</dcterms:created>
  <dcterms:modified xsi:type="dcterms:W3CDTF">2026-04-21T04:43:00Z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