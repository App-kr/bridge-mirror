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254</w:t>
            </w:r>
          </w:p>
        </w:tc>
        <w:tc>
          <w:tcPr>
            <w:tcW w:type="dxa" w:w="5400"/>
          </w:tcPr>
          <w:p>
            <w:pPr>
              <w:jc w:val="right"/>
            </w:pPr>
            <w:r/>
          </w:p>
        </w:tc>
      </w:tr>
    </w:tbl>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7B8BD38C" w14:textId="77777777" w:rsidTr="001B2ABD">
        <w:trPr>
          <w:trHeight w:val="4410"/>
        </w:trPr>
        <w:tc>
          <w:tcPr>
            <w:tcW w:w="3600" w:type="dxa"/>
            <w:vAlign w:val="bottom"/>
          </w:tcPr>
          <w:p w14:paraId="353A954C" w14:textId="48057D2F" w:rsidR="001B2ABD" w:rsidRDefault="006661DD" w:rsidP="001B2ABD">
            <w:pPr>
              <w:tabs>
                <w:tab w:val="left" w:pos="990"/>
              </w:tabs>
              <w:jc w:val="center"/>
            </w:pPr>
            <w:r>
              <w:rPr>
                <w:noProof/>
              </w:rPr>
            </w:r>
          </w:p>
        </w:tc>
        <w:tc>
          <w:tcPr>
            <w:tcW w:w="720" w:type="dxa"/>
          </w:tcPr>
          <w:p w14:paraId="237E614C" w14:textId="77777777" w:rsidR="001B2ABD" w:rsidRDefault="001B2ABD" w:rsidP="000C45FF">
            <w:pPr>
              <w:tabs>
                <w:tab w:val="left" w:pos="990"/>
              </w:tabs>
            </w:pPr>
          </w:p>
        </w:tc>
        <w:tc>
          <w:tcPr>
            <w:tcW w:w="6470" w:type="dxa"/>
            <w:vAlign w:val="bottom"/>
          </w:tcPr>
          <w:p w14:paraId="59105226" w14:textId="77777777" w:rsidR="001B2ABD" w:rsidRDefault="006661DD" w:rsidP="00C22769">
            <w:pPr>
              <w:pStyle w:val="Title"/>
            </w:pPr>
            <w:r>
              <w:t>jocelyn sias</w:t>
            </w:r>
          </w:p>
          <w:p w14:paraId="3A48B633" w14:textId="77777777" w:rsidR="00236A72" w:rsidRDefault="00236A72" w:rsidP="00236A72"/>
          <w:p w14:paraId="3892E9DD" w14:textId="77777777" w:rsidR="00236A72" w:rsidRPr="00236A72" w:rsidRDefault="00236A72" w:rsidP="00236A72"/>
          <w:p w14:paraId="5D6AC3BF" w14:textId="0E1E07EF" w:rsidR="00C22769" w:rsidRPr="00066E42" w:rsidRDefault="00F9610D" w:rsidP="00C22769">
            <w:pPr>
              <w:rPr>
                <w:sz w:val="20"/>
                <w:szCs w:val="24"/>
              </w:rPr>
            </w:pPr>
            <w:r w:rsidRPr="00F9610D">
              <w:rPr>
                <w:sz w:val="20"/>
                <w:szCs w:val="24"/>
              </w:rPr>
              <w:t>I am a South African university graduate who majored in sociology and psychology. I have a 120-hour TEFL certificate.</w:t>
            </w:r>
            <w:r w:rsidR="00DA7B9B">
              <w:t xml:space="preserve"> </w:t>
            </w:r>
            <w:r w:rsidR="00DA7B9B" w:rsidRPr="00DA7B9B">
              <w:rPr>
                <w:sz w:val="20"/>
                <w:szCs w:val="24"/>
              </w:rPr>
              <w:t xml:space="preserve">I </w:t>
            </w:r>
            <w:r w:rsidR="00A14AA7">
              <w:rPr>
                <w:sz w:val="20"/>
                <w:szCs w:val="24"/>
              </w:rPr>
              <w:t xml:space="preserve">am current teaching at a </w:t>
            </w:r>
            <w:proofErr w:type="spellStart"/>
            <w:r w:rsidR="00A14AA7">
              <w:rPr>
                <w:sz w:val="20"/>
                <w:szCs w:val="24"/>
              </w:rPr>
              <w:t>hagwon</w:t>
            </w:r>
            <w:proofErr w:type="spellEnd"/>
            <w:r w:rsidR="00A14AA7">
              <w:rPr>
                <w:sz w:val="20"/>
                <w:szCs w:val="24"/>
              </w:rPr>
            </w:r>
            <w:r w:rsidR="006D7C20">
              <w:rPr>
                <w:sz w:val="20"/>
                <w:szCs w:val="24"/>
              </w:rPr>
            </w:r>
            <w:r w:rsidR="00A14AA7">
              <w:rPr>
                <w:sz w:val="20"/>
                <w:szCs w:val="24"/>
              </w:rPr>
            </w:r>
            <w:proofErr w:type="spellStart"/>
            <w:r w:rsidR="00A14AA7">
              <w:rPr>
                <w:sz w:val="20"/>
                <w:szCs w:val="24"/>
              </w:rPr>
            </w:r>
            <w:proofErr w:type="spellEnd"/>
            <w:r w:rsidR="00600F79">
              <w:rPr>
                <w:sz w:val="20"/>
                <w:szCs w:val="24"/>
              </w:rPr>
            </w:r>
            <w:r w:rsidR="00C96CAA">
              <w:rPr>
                <w:sz w:val="20"/>
                <w:szCs w:val="24"/>
              </w:rPr>
            </w:r>
            <w:r w:rsidR="007348C1">
              <w:rPr>
                <w:sz w:val="20"/>
                <w:szCs w:val="24"/>
              </w:rPr>
            </w:r>
            <w:r w:rsidR="00C96CAA">
              <w:rPr>
                <w:sz w:val="20"/>
                <w:szCs w:val="24"/>
              </w:rPr>
            </w:r>
            <w:r w:rsidR="006D7C20">
              <w:rPr>
                <w:sz w:val="20"/>
                <w:szCs w:val="24"/>
              </w:rPr>
              <w:t xml:space="preserve"> </w:t>
            </w:r>
            <w:r w:rsidR="00C96CAA">
              <w:rPr>
                <w:sz w:val="20"/>
                <w:szCs w:val="24"/>
              </w:rPr>
            </w:r>
            <w:r w:rsidR="00A14AA7">
              <w:rPr>
                <w:sz w:val="20"/>
                <w:szCs w:val="24"/>
              </w:rPr>
            </w:r>
            <w:r w:rsidR="00004788">
              <w:rPr>
                <w:sz w:val="20"/>
                <w:szCs w:val="24"/>
              </w:rPr>
            </w:r>
            <w:r w:rsidR="00DA7B9B" w:rsidRPr="00DA7B9B">
              <w:rPr>
                <w:sz w:val="20"/>
                <w:szCs w:val="24"/>
              </w:rPr>
            </w:r>
            <w:r w:rsidR="008573EF">
              <w:rPr>
                <w:sz w:val="20"/>
                <w:szCs w:val="24"/>
              </w:rPr>
            </w:r>
            <w:r w:rsidR="00DA7B9B" w:rsidRPr="00DA7B9B">
              <w:rPr>
                <w:sz w:val="20"/>
                <w:szCs w:val="24"/>
              </w:rPr>
            </w:r>
            <w:r w:rsidR="008573EF">
              <w:rPr>
                <w:sz w:val="20"/>
                <w:szCs w:val="24"/>
              </w:rPr>
            </w:r>
            <w:r w:rsidR="00DA7B9B" w:rsidRPr="00DA7B9B">
              <w:rPr>
                <w:sz w:val="20"/>
                <w:szCs w:val="24"/>
              </w:rPr>
            </w:r>
            <w:r w:rsidR="000E2CB4">
              <w:rPr>
                <w:sz w:val="20"/>
                <w:szCs w:val="24"/>
              </w:rPr>
            </w:r>
            <w:r w:rsidR="008573EF">
              <w:rPr>
                <w:sz w:val="20"/>
                <w:szCs w:val="24"/>
              </w:rPr>
            </w:r>
            <w:r w:rsidR="00DA7B9B" w:rsidRPr="00DA7B9B">
              <w:rPr>
                <w:sz w:val="20"/>
                <w:szCs w:val="24"/>
              </w:rPr>
            </w:r>
            <w:r w:rsidR="00345421">
              <w:rPr>
                <w:sz w:val="20"/>
                <w:szCs w:val="24"/>
              </w:rPr>
            </w:r>
            <w:r w:rsidR="00DA7B9B" w:rsidRPr="00DA7B9B">
              <w:rPr>
                <w:sz w:val="20"/>
                <w:szCs w:val="24"/>
              </w:rPr>
            </w:r>
            <w:r w:rsidR="00345421">
              <w:rPr>
                <w:sz w:val="20"/>
                <w:szCs w:val="24"/>
              </w:rPr>
            </w:r>
            <w:r w:rsidR="00DA7B9B" w:rsidRPr="00DA7B9B">
              <w:rPr>
                <w:sz w:val="20"/>
                <w:szCs w:val="24"/>
              </w:rPr>
            </w:r>
            <w:r w:rsidR="00C47508">
              <w:rPr>
                <w:sz w:val="20"/>
                <w:szCs w:val="24"/>
              </w:rPr>
            </w:r>
            <w:r w:rsidR="00DA7B9B" w:rsidRPr="00DA7B9B">
              <w:rPr>
                <w:sz w:val="20"/>
                <w:szCs w:val="24"/>
              </w:rPr>
            </w:r>
            <w:r w:rsidR="00DA7B9B">
              <w:rPr>
                <w:sz w:val="20"/>
                <w:szCs w:val="24"/>
              </w:rPr>
            </w:r>
            <w:r w:rsidRPr="00F9610D">
              <w:rPr>
                <w:sz w:val="20"/>
                <w:szCs w:val="24"/>
              </w:rPr>
            </w:r>
            <w:r w:rsidR="005D3FCF">
              <w:rPr>
                <w:sz w:val="20"/>
                <w:szCs w:val="24"/>
              </w:rPr>
            </w:r>
            <w:r w:rsidRPr="00F9610D">
              <w:rPr>
                <w:sz w:val="20"/>
                <w:szCs w:val="24"/>
              </w:rPr>
            </w:r>
            <w:r w:rsidR="00DA7B9B">
              <w:rPr>
                <w:sz w:val="20"/>
                <w:szCs w:val="24"/>
              </w:rPr>
            </w:r>
            <w:r w:rsidRPr="00F9610D">
              <w:rPr>
                <w:sz w:val="20"/>
                <w:szCs w:val="24"/>
              </w:rPr>
            </w:r>
            <w:r w:rsidR="00DA7B9B">
              <w:rPr>
                <w:sz w:val="20"/>
                <w:szCs w:val="24"/>
              </w:rPr>
            </w:r>
            <w:r w:rsidRPr="00F9610D">
              <w:rPr>
                <w:sz w:val="20"/>
                <w:szCs w:val="24"/>
              </w:rPr>
            </w:r>
            <w:r w:rsidR="00120A9D">
              <w:rPr>
                <w:sz w:val="20"/>
                <w:szCs w:val="24"/>
              </w:rPr>
            </w:r>
            <w:r w:rsidRPr="00F9610D">
              <w:rPr>
                <w:sz w:val="20"/>
                <w:szCs w:val="24"/>
              </w:rPr>
            </w:r>
            <w:bookmarkStart w:id="0" w:name="_Hlk172207809"/>
            <w:r w:rsidRPr="00F9610D">
              <w:rPr>
                <w:sz w:val="20"/>
                <w:szCs w:val="24"/>
              </w:rPr>
            </w:r>
            <w:r w:rsidR="00600F79">
              <w:rPr>
                <w:sz w:val="20"/>
                <w:szCs w:val="24"/>
              </w:rPr>
              <w:t>English</w:t>
            </w:r>
          </w:p>
          <w:bookmarkEnd w:id="0"/>
          <w:p w14:paraId="4925CFE6" w14:textId="77777777" w:rsidR="00C22769" w:rsidRDefault="00C22769" w:rsidP="00C22769"/>
          <w:p w14:paraId="15085404" w14:textId="7C6662D1" w:rsidR="00C22769" w:rsidRPr="00C22769" w:rsidRDefault="00C22769" w:rsidP="00C22769"/>
        </w:tc>
      </w:tr>
      <w:tr w:rsidR="001B2ABD" w14:paraId="32E7FCAE" w14:textId="77777777" w:rsidTr="001B2ABD">
        <w:tc>
          <w:tcPr>
            <w:tcW w:w="3600" w:type="dxa"/>
          </w:tcPr>
          <w:sdt>
            <w:sdtPr>
              <w:id w:val="-1711873194"/>
              <w:placeholder>
                <w:docPart w:val="DD3BEA5B9D9B4BCBAA2307C40DAD8348"/>
              </w:placeholder>
              <w:temporary/>
              <w:showingPlcHdr/>
              <w15:appearance w15:val="hidden"/>
            </w:sdtPr>
            <w:sdtEndPr/>
            <w:sdtContent>
              <w:p w14:paraId="3E3FA79B" w14:textId="77777777" w:rsidR="001B2ABD" w:rsidRDefault="00036450" w:rsidP="00036450">
                <w:pPr>
                  <w:pStyle w:val="Heading3"/>
                </w:pPr>
                <w:r w:rsidRPr="00D5459D">
                  <w:t>Profile</w:t>
                </w:r>
              </w:p>
            </w:sdtContent>
          </w:sdt>
          <w:p w14:paraId="6CD82C1D" w14:textId="7D685B82" w:rsidR="00C22769" w:rsidRDefault="00C22769" w:rsidP="00C22769">
            <w:r>
              <w:t>Citizenship: South African Citizen</w:t>
            </w:r>
          </w:p>
          <w:p w14:paraId="44469F45" w14:textId="2226D466" w:rsidR="00036450" w:rsidRDefault="00C22769" w:rsidP="00C22769">
            <w:r/>
            <w:r w:rsidR="00E14B11"/>
          </w:p>
          <w:p w14:paraId="429646D3" w14:textId="7D163BBE" w:rsidR="00C22769" w:rsidRDefault="00C22769" w:rsidP="00C22769">
            <w:r/>
          </w:p>
          <w:p w14:paraId="0710EF84" w14:textId="365B1983" w:rsidR="00D37ECD" w:rsidRDefault="00D37ECD" w:rsidP="00C22769">
            <w:r>
              <w:t>Language: English Native Speaker</w:t>
            </w:r>
          </w:p>
          <w:sdt>
            <w:sdtPr>
              <w:id w:val="-1954003311"/>
              <w:placeholder>
                <w:docPart w:val="7DFA09F261A94B248FFD14692175D187"/>
              </w:placeholder>
              <w:temporary/>
              <w:showingPlcHdr/>
              <w15:appearance w15:val="hidden"/>
            </w:sdtPr>
            <w:sdtEndPr/>
            <w:sdtContent>
              <w:p w14:paraId="6458EC69" w14:textId="77777777" w:rsidR="00036450" w:rsidRPr="00CB0055" w:rsidRDefault="00CB0055" w:rsidP="00CB0055">
                <w:pPr>
                  <w:pStyle w:val="Heading3"/>
                </w:pPr>
                <w:r w:rsidRPr="00CB0055">
                  <w:t>Contact</w:t>
                </w:r>
              </w:p>
            </w:sdtContent>
          </w:sdt>
          <w:sdt>
            <w:sdtPr>
              <w:id w:val="1111563247"/>
              <w:placeholder>
                <w:docPart w:val="150AD84480E7449B9B8E39D4D3B9FFE8"/>
              </w:placeholder>
              <w:temporary/>
              <w:showingPlcHdr/>
              <w15:appearance w15:val="hidden"/>
            </w:sdtPr>
            <w:sdtEndPr/>
            <w:sdtContent>
              <w:p w14:paraId="427269E3" w14:textId="77777777" w:rsidR="004D3011" w:rsidRDefault="004D3011" w:rsidP="004D3011">
                <w:r w:rsidRPr="004D3011">
                  <w:t>PHONE:</w:t>
                </w:r>
              </w:p>
            </w:sdtContent>
          </w:sdt>
          <w:p w14:paraId="3A54F8F7" w14:textId="5D1A4B96" w:rsidR="004D3011" w:rsidRDefault="002E7C06" w:rsidP="004D3011">
            <w:r/>
          </w:p>
          <w:p w14:paraId="7E920023" w14:textId="6CBA27B7" w:rsidR="004D3011" w:rsidRDefault="004D3011" w:rsidP="004D3011"/>
          <w:p w14:paraId="421C4A9B" w14:textId="77777777" w:rsidR="004D3011" w:rsidRDefault="004D3011" w:rsidP="004D3011"/>
          <w:p w14:paraId="5266FAF1" w14:textId="3A1C2352" w:rsidR="004D3011" w:rsidRDefault="006A13C3" w:rsidP="004D3011">
            <w:r/>
          </w:p>
          <w:p w14:paraId="3144A5B7" w14:textId="7BA4E577" w:rsidR="006A13C3" w:rsidRDefault="006A13C3" w:rsidP="004D3011">
            <w:r/>
          </w:p>
          <w:p w14:paraId="2D04EADB" w14:textId="77777777" w:rsidR="004D3011" w:rsidRDefault="006A13C3" w:rsidP="006A13C3">
            <w:pPr>
              <w:pStyle w:val="Heading3"/>
            </w:pPr>
            <w:r>
              <w:t>Skills</w:t>
            </w:r>
          </w:p>
          <w:p w14:paraId="2354964B" w14:textId="77777777" w:rsidR="006A13C3" w:rsidRDefault="006A13C3" w:rsidP="006A13C3">
            <w:r>
              <w:t>Interpersonal</w:t>
            </w:r>
          </w:p>
          <w:p w14:paraId="5330EF58" w14:textId="77777777" w:rsidR="006A13C3" w:rsidRDefault="006A13C3" w:rsidP="006A13C3">
            <w:r>
              <w:t>Intrapersonal</w:t>
            </w:r>
          </w:p>
          <w:p w14:paraId="6A91DB94" w14:textId="2E135D3B" w:rsidR="006A13C3" w:rsidRDefault="006A13C3" w:rsidP="006A13C3">
            <w:r>
              <w:t>Flexibility</w:t>
            </w:r>
          </w:p>
          <w:p w14:paraId="7D2AEFB4" w14:textId="4343FEC7" w:rsidR="004A59F7" w:rsidRDefault="004A59F7" w:rsidP="006A13C3">
            <w:r>
              <w:t>Approachable</w:t>
            </w:r>
          </w:p>
          <w:p w14:paraId="72741741" w14:textId="5A84859D" w:rsidR="004A59F7" w:rsidRDefault="004A59F7" w:rsidP="006A13C3">
            <w:r>
              <w:t>Teamwork</w:t>
            </w:r>
          </w:p>
          <w:p w14:paraId="5E7607BD" w14:textId="7D75B930" w:rsidR="004A59F7" w:rsidRDefault="009A2AFA" w:rsidP="006A13C3">
            <w:r>
              <w:t>Problem-solving</w:t>
            </w:r>
          </w:p>
          <w:p w14:paraId="304E9FD7" w14:textId="5AD042B1" w:rsidR="009A2AFA" w:rsidRDefault="009A2AFA" w:rsidP="006A13C3">
            <w:r>
              <w:t>Proficient writing, listening, reading, speaking English skills</w:t>
            </w:r>
          </w:p>
          <w:p w14:paraId="38393780" w14:textId="1CB84F19" w:rsidR="004A59F7" w:rsidRDefault="004A59F7" w:rsidP="006A13C3">
            <w:r>
              <w:t>Emotional intelligence</w:t>
            </w:r>
          </w:p>
          <w:p w14:paraId="59AFF212" w14:textId="4FDEDE91" w:rsidR="006A13C3" w:rsidRDefault="006A13C3" w:rsidP="006A13C3">
            <w:r>
              <w:t>Patience and empathy</w:t>
            </w:r>
          </w:p>
          <w:p w14:paraId="3B4D292B" w14:textId="2C40AAC0" w:rsidR="006A13C3" w:rsidRDefault="006A13C3" w:rsidP="006A13C3">
            <w:r>
              <w:t>Excellent communication skills</w:t>
            </w:r>
          </w:p>
          <w:p w14:paraId="1A311796" w14:textId="76A0F71E" w:rsidR="006A13C3" w:rsidRDefault="006A13C3" w:rsidP="006A13C3">
            <w:r>
              <w:t>Good management skills</w:t>
            </w:r>
          </w:p>
          <w:p w14:paraId="511CBD09" w14:textId="51D40854" w:rsidR="006A13C3" w:rsidRDefault="006A13C3" w:rsidP="006A13C3">
            <w:r>
              <w:t>Good coordinator</w:t>
            </w:r>
          </w:p>
          <w:p w14:paraId="79D37E51" w14:textId="40E4AD65" w:rsidR="006A13C3" w:rsidRDefault="006A13C3" w:rsidP="006A13C3">
            <w:r>
              <w:t>Driven</w:t>
            </w:r>
          </w:p>
          <w:p w14:paraId="68629B79" w14:textId="091F5A8B" w:rsidR="006A13C3" w:rsidRDefault="006A13C3" w:rsidP="006A13C3">
            <w:r>
              <w:t>Creativity</w:t>
            </w:r>
          </w:p>
          <w:p w14:paraId="29F363D3" w14:textId="7A258BEC" w:rsidR="006A13C3" w:rsidRDefault="006A13C3" w:rsidP="006A13C3">
            <w:r>
              <w:t>Adaptability</w:t>
            </w:r>
          </w:p>
          <w:p w14:paraId="0E250A88" w14:textId="4EDE7204" w:rsidR="006A13C3" w:rsidRDefault="006A13C3" w:rsidP="006A13C3">
            <w:r>
              <w:t>Computer literacy</w:t>
            </w:r>
          </w:p>
          <w:p w14:paraId="52407423" w14:textId="220E5C09" w:rsidR="006A13C3" w:rsidRPr="006A13C3" w:rsidRDefault="006A13C3" w:rsidP="006A13C3"/>
        </w:tc>
        <w:tc>
          <w:tcPr>
            <w:tcW w:w="720" w:type="dxa"/>
          </w:tcPr>
          <w:p w14:paraId="0DB4500A" w14:textId="77777777" w:rsidR="001B2ABD" w:rsidRDefault="001B2ABD" w:rsidP="000C45FF">
            <w:pPr>
              <w:tabs>
                <w:tab w:val="left" w:pos="990"/>
              </w:tabs>
            </w:pPr>
          </w:p>
        </w:tc>
        <w:tc>
          <w:tcPr>
            <w:tcW w:w="6470" w:type="dxa"/>
          </w:tcPr>
          <w:sdt>
            <w:sdtPr>
              <w:id w:val="1049110328"/>
              <w:placeholder>
                <w:docPart w:val="8594B62EFEE8427DBD1EC19F118248BC"/>
              </w:placeholder>
              <w:temporary/>
              <w:showingPlcHdr/>
              <w15:appearance w15:val="hidden"/>
            </w:sdtPr>
            <w:sdtEndPr/>
            <w:sdtContent>
              <w:p w14:paraId="596F43A2" w14:textId="77777777" w:rsidR="001B2ABD" w:rsidRDefault="00E25A26" w:rsidP="00036450">
                <w:pPr>
                  <w:pStyle w:val="Heading2"/>
                </w:pPr>
                <w:r w:rsidRPr="00036450">
                  <w:t>EDUCATION</w:t>
                </w:r>
              </w:p>
            </w:sdtContent>
          </w:sdt>
          <w:p w14:paraId="0B73B50D" w14:textId="5A5A904A" w:rsidR="00A85A22" w:rsidRDefault="00A85A22" w:rsidP="00A85A22">
            <w:pPr>
              <w:pStyle w:val="Date"/>
            </w:pPr>
            <w:r>
              <w:t>2012</w:t>
            </w:r>
            <w:r w:rsidR="00CD1CD9">
              <w:t xml:space="preserve">    </w:t>
            </w:r>
            <w:proofErr w:type="spellStart"/>
            <w:r w:rsidR="00CD1CD9" w:rsidRPr="00BB241E">
              <w:rPr>
                <w:sz w:val="20"/>
                <w:szCs w:val="24"/>
              </w:rPr>
            </w:r>
            <w:proofErr w:type="spellEnd"/>
            <w:r w:rsidR="00CD1CD9" w:rsidRPr="00BB241E">
              <w:rPr>
                <w:sz w:val="20"/>
                <w:szCs w:val="24"/>
              </w:rPr>
              <w:t>Secondary School</w:t>
            </w:r>
          </w:p>
          <w:p w14:paraId="70F55C42" w14:textId="382A9E5C" w:rsidR="00A85A22" w:rsidRDefault="00A85A22" w:rsidP="00A85A22">
            <w:pPr>
              <w:pStyle w:val="Date"/>
            </w:pPr>
            <w:r>
              <w:t>MATRICULANT</w:t>
            </w:r>
          </w:p>
          <w:p w14:paraId="0FE13416" w14:textId="77777777" w:rsidR="00A85A22" w:rsidRDefault="00A85A22" w:rsidP="00A85A22">
            <w:pPr>
              <w:pStyle w:val="Date"/>
            </w:pPr>
          </w:p>
          <w:p w14:paraId="4D97D6E1" w14:textId="77777777" w:rsidR="00A85A22" w:rsidRDefault="00A85A22" w:rsidP="00A85A22">
            <w:pPr>
              <w:pStyle w:val="Date"/>
            </w:pPr>
          </w:p>
          <w:p w14:paraId="551B59FE" w14:textId="31A721A5" w:rsidR="00A85A22" w:rsidRDefault="00707A63" w:rsidP="00A85A22">
            <w:pPr>
              <w:pStyle w:val="Date"/>
            </w:pPr>
            <w:r>
              <w:t>2021</w:t>
            </w:r>
            <w:r w:rsidR="00946203">
              <w:t xml:space="preserve">  </w:t>
            </w:r>
            <w:r w:rsidR="00946203" w:rsidRPr="00946203">
              <w:rPr>
                <w:sz w:val="20"/>
                <w:szCs w:val="24"/>
              </w:rPr>
              <w:t>University of Fort Hare</w:t>
            </w:r>
          </w:p>
          <w:p w14:paraId="15584077" w14:textId="5EB17C5F" w:rsidR="00A85A22" w:rsidRDefault="00A85A22" w:rsidP="00A85A22">
            <w:pPr>
              <w:pStyle w:val="Date"/>
            </w:pPr>
            <w:r>
              <w:t>BACHELOR OF SOCIAL SCIENCE AND HUMANITIES</w:t>
            </w:r>
          </w:p>
          <w:p w14:paraId="75ADCAE0" w14:textId="77777777" w:rsidR="00A85A22" w:rsidRDefault="00A85A22" w:rsidP="00A85A22">
            <w:pPr>
              <w:pStyle w:val="Date"/>
            </w:pPr>
            <w:r>
              <w:t>HERE I OBTAINED MANY DISTINCTIONS AND COMPLETED MY 3 YEAR DEGREE</w:t>
            </w:r>
          </w:p>
          <w:p w14:paraId="274CF5AD" w14:textId="77777777" w:rsidR="00A85A22" w:rsidRDefault="00A85A22" w:rsidP="00A85A22">
            <w:pPr>
              <w:pStyle w:val="Date"/>
            </w:pPr>
          </w:p>
          <w:p w14:paraId="4E79C2E4" w14:textId="4F7712F3" w:rsidR="00A85A22" w:rsidRPr="00946203" w:rsidRDefault="00A85A22" w:rsidP="00A85A22">
            <w:pPr>
              <w:pStyle w:val="Date"/>
              <w:rPr>
                <w:sz w:val="20"/>
                <w:szCs w:val="24"/>
              </w:rPr>
            </w:pPr>
            <w:r>
              <w:t>2023</w:t>
            </w:r>
            <w:r w:rsidR="00946203">
              <w:t xml:space="preserve">   </w:t>
            </w:r>
            <w:r w:rsidR="00946203" w:rsidRPr="00946203">
              <w:rPr>
                <w:sz w:val="20"/>
                <w:szCs w:val="24"/>
              </w:rPr>
              <w:t>University of Fort Hare</w:t>
            </w:r>
          </w:p>
          <w:p w14:paraId="303684E3" w14:textId="5BF4F03F" w:rsidR="00A85A22" w:rsidRDefault="00A85A22" w:rsidP="00A85A22">
            <w:pPr>
              <w:pStyle w:val="Date"/>
            </w:pPr>
            <w:r>
              <w:t>BACHELOR OF SOCIAL SCIENCE AND HUMANITIES (HONOURS) INDUSTRIAL SOCIOLOGY</w:t>
            </w:r>
            <w:r w:rsidR="00946203">
              <w:t>.</w:t>
            </w:r>
          </w:p>
          <w:p w14:paraId="3694CD0F" w14:textId="77777777" w:rsidR="00A85A22" w:rsidRDefault="00A85A22" w:rsidP="00A85A22">
            <w:pPr>
              <w:pStyle w:val="Date"/>
            </w:pPr>
          </w:p>
          <w:p w14:paraId="058B9511" w14:textId="0D30F7DC" w:rsidR="00A85A22" w:rsidRDefault="00A85A22" w:rsidP="00A85A22">
            <w:pPr>
              <w:pStyle w:val="Date"/>
            </w:pPr>
            <w:r>
              <w:t>2024</w:t>
            </w:r>
            <w:r w:rsidR="00946203">
              <w:t xml:space="preserve">   </w:t>
            </w:r>
            <w:proofErr w:type="spellStart"/>
            <w:r w:rsidR="00946203" w:rsidRPr="00946203">
              <w:rPr>
                <w:sz w:val="20"/>
                <w:szCs w:val="24"/>
              </w:rPr>
              <w:t>i</w:t>
            </w:r>
            <w:proofErr w:type="spellEnd"/>
            <w:r w:rsidR="00946203" w:rsidRPr="00946203">
              <w:rPr>
                <w:sz w:val="20"/>
                <w:szCs w:val="24"/>
              </w:rPr>
              <w:t>-to-</w:t>
            </w:r>
            <w:proofErr w:type="spellStart"/>
            <w:r w:rsidR="00946203" w:rsidRPr="00946203">
              <w:rPr>
                <w:sz w:val="20"/>
                <w:szCs w:val="24"/>
              </w:rPr>
              <w:t>i</w:t>
            </w:r>
            <w:proofErr w:type="spellEnd"/>
          </w:p>
          <w:p w14:paraId="56E24DC5" w14:textId="77777777" w:rsidR="00A85A22" w:rsidRPr="00D26B83" w:rsidRDefault="00A85A22" w:rsidP="00A85A22">
            <w:pPr>
              <w:pStyle w:val="Date"/>
              <w:rPr>
                <w:sz w:val="20"/>
                <w:szCs w:val="24"/>
              </w:rPr>
            </w:pPr>
            <w:r w:rsidRPr="00D26B83">
              <w:rPr>
                <w:sz w:val="20"/>
                <w:szCs w:val="24"/>
              </w:rPr>
              <w:t>Level 3 120 Hour Online TEFL Course</w:t>
            </w:r>
          </w:p>
          <w:p w14:paraId="42CE58EE" w14:textId="77777777" w:rsidR="00A85A22" w:rsidRDefault="00A85A22" w:rsidP="00A85A22">
            <w:pPr>
              <w:pStyle w:val="Date"/>
            </w:pPr>
          </w:p>
          <w:p w14:paraId="01367E8D" w14:textId="77777777" w:rsidR="00A85A22" w:rsidRDefault="00A85A22" w:rsidP="00A85A22">
            <w:pPr>
              <w:pStyle w:val="Date"/>
            </w:pPr>
          </w:p>
          <w:p w14:paraId="5954970F" w14:textId="18D3E590" w:rsidR="00036450" w:rsidRPr="00B359E4" w:rsidRDefault="00036450" w:rsidP="00B359E4">
            <w:pPr>
              <w:pStyle w:val="Date"/>
            </w:pPr>
          </w:p>
          <w:sdt>
            <w:sdtPr>
              <w:id w:val="1001553383"/>
              <w:placeholder>
                <w:docPart w:val="7AEDBB5063CB40A7B415DE8D5F8A5023"/>
              </w:placeholder>
              <w:temporary/>
              <w:showingPlcHdr/>
              <w15:appearance w15:val="hidden"/>
            </w:sdtPr>
            <w:sdtEndPr/>
            <w:sdtContent>
              <w:p w14:paraId="70E9E19E" w14:textId="77777777" w:rsidR="00036450" w:rsidRDefault="00036450" w:rsidP="00036450">
                <w:pPr>
                  <w:pStyle w:val="Heading2"/>
                </w:pPr>
                <w:r w:rsidRPr="00036450">
                  <w:t>WORK EXPERIENCE</w:t>
                </w:r>
              </w:p>
            </w:sdtContent>
          </w:sdt>
          <w:p w14:paraId="1700D471" w14:textId="508EF299" w:rsidR="00036450" w:rsidRDefault="00574D36" w:rsidP="00574D36">
            <w:pPr>
              <w:pStyle w:val="Heading4"/>
            </w:pPr>
            <w:r>
              <w:t>Fashion world</w:t>
            </w:r>
            <w:r w:rsidR="00036450">
              <w:t xml:space="preserve"> </w:t>
            </w:r>
            <w:r w:rsidR="00036450" w:rsidRPr="00036450">
              <w:t xml:space="preserve"> </w:t>
            </w:r>
            <w:r>
              <w:t xml:space="preserve"> Cashier and Sales Consultant</w:t>
            </w:r>
          </w:p>
          <w:p w14:paraId="60F85FF9" w14:textId="5E408EB5" w:rsidR="00574D36" w:rsidRPr="00574D36" w:rsidRDefault="00574D36" w:rsidP="00574D36">
            <w:r>
              <w:t>2013-2015</w:t>
            </w:r>
          </w:p>
          <w:p w14:paraId="350CA458" w14:textId="1AAE6D63" w:rsidR="004D3011" w:rsidRPr="00574D36" w:rsidRDefault="00574D36" w:rsidP="00036450">
            <w:pPr>
              <w:rPr>
                <w:sz w:val="20"/>
                <w:szCs w:val="24"/>
              </w:rPr>
            </w:pPr>
            <w:r w:rsidRPr="00574D36">
              <w:rPr>
                <w:sz w:val="20"/>
                <w:szCs w:val="24"/>
              </w:rPr>
              <w:t>I was a merchandiser, cashier, and customer consultant. The reward of the experience is that I was able to work with a dynamic and diverse team. I was able to learn about the cashier’s till, where I was responsible for accounting for cash flow, sales, etc. But my favorite part of the job was my experience working with the customers while working on gaining their trust and catering to their consumer needs.</w:t>
            </w:r>
          </w:p>
          <w:p w14:paraId="33AEF631" w14:textId="77777777" w:rsidR="00574D36" w:rsidRDefault="00574D36" w:rsidP="00036450"/>
          <w:p w14:paraId="258B2751" w14:textId="16FDBC70" w:rsidR="004D3011" w:rsidRDefault="00574D36" w:rsidP="00574D36">
            <w:pPr>
              <w:pStyle w:val="Heading4"/>
            </w:pPr>
            <w:proofErr w:type="spellStart"/>
            <w:r>
              <w:t>Volpes</w:t>
            </w:r>
            <w:proofErr w:type="spellEnd"/>
            <w:r>
              <w:t xml:space="preserve"> the Linen Company</w:t>
            </w:r>
            <w:r w:rsidR="004D3011" w:rsidRPr="004D3011">
              <w:t xml:space="preserve"> </w:t>
            </w:r>
            <w:r>
              <w:t xml:space="preserve"> </w:t>
            </w:r>
            <w:r w:rsidR="004D3011" w:rsidRPr="004D3011">
              <w:t xml:space="preserve"> </w:t>
            </w:r>
            <w:r>
              <w:t>Company</w:t>
            </w:r>
          </w:p>
          <w:p w14:paraId="0E2DE479" w14:textId="2C082C0E" w:rsidR="00574D36" w:rsidRPr="00574D36" w:rsidRDefault="00574D36" w:rsidP="00574D36">
            <w:r>
              <w:t>2016-2017</w:t>
            </w:r>
          </w:p>
          <w:p w14:paraId="66701EBF" w14:textId="2731EA04" w:rsidR="004D3011" w:rsidRPr="00574D36" w:rsidRDefault="00574D36" w:rsidP="00574D36">
            <w:pPr>
              <w:rPr>
                <w:sz w:val="16"/>
                <w:szCs w:val="20"/>
              </w:rPr>
            </w:pPr>
            <w:r w:rsidRPr="00574D36">
              <w:t xml:space="preserve">I </w:t>
            </w:r>
            <w:r w:rsidRPr="00574D36">
              <w:rPr>
                <w:sz w:val="20"/>
                <w:szCs w:val="24"/>
              </w:rPr>
              <w:t>was a cashier and sales consultant, where I would have to make sales to sell products and cash them up. Here I needed to apply mathematic</w:t>
            </w:r>
            <w:r w:rsidR="00D6618C">
              <w:rPr>
                <w:sz w:val="20"/>
                <w:szCs w:val="24"/>
              </w:rPr>
              <w:t>al</w:t>
            </w:r>
            <w:r w:rsidRPr="00574D36">
              <w:rPr>
                <w:sz w:val="20"/>
                <w:szCs w:val="24"/>
              </w:rPr>
              <w:t xml:space="preserve"> skills and employ my interpersonal skills working with consumers. I also helped the manager with filing and admin work.</w:t>
            </w:r>
          </w:p>
          <w:p w14:paraId="76587ACC" w14:textId="77777777" w:rsidR="004D3011" w:rsidRDefault="004D3011" w:rsidP="00036450"/>
          <w:p w14:paraId="33035B54" w14:textId="4DBBC51D" w:rsidR="004D3011" w:rsidRDefault="00E80555" w:rsidP="00E80555">
            <w:pPr>
              <w:pStyle w:val="Heading4"/>
            </w:pPr>
            <w:r>
              <w:t>Cape Union Mart</w:t>
            </w:r>
            <w:r w:rsidR="004D3011" w:rsidRPr="004D3011">
              <w:t xml:space="preserve">  </w:t>
            </w:r>
            <w:r>
              <w:t>Cashier and Sales Assistance</w:t>
            </w:r>
          </w:p>
          <w:p w14:paraId="2274023D" w14:textId="7DC69247" w:rsidR="00E80555" w:rsidRPr="00E80555" w:rsidRDefault="00E80555" w:rsidP="00E80555">
            <w:r>
              <w:t>2017-2018</w:t>
            </w:r>
          </w:p>
          <w:p w14:paraId="22D37218" w14:textId="45F41672" w:rsidR="004D3011" w:rsidRDefault="00E80555" w:rsidP="004D3011">
            <w:pPr>
              <w:rPr>
                <w:sz w:val="20"/>
                <w:szCs w:val="24"/>
              </w:rPr>
            </w:pPr>
            <w:r w:rsidRPr="00E80555">
              <w:rPr>
                <w:sz w:val="20"/>
                <w:szCs w:val="24"/>
              </w:rPr>
              <w:t>Here I was a cashier for a few months on a seasonal employment contract. I needed to work with customers</w:t>
            </w:r>
            <w:r w:rsidR="00B81B5F">
              <w:rPr>
                <w:sz w:val="20"/>
                <w:szCs w:val="24"/>
              </w:rPr>
              <w:t>,</w:t>
            </w:r>
            <w:r w:rsidRPr="00E80555">
              <w:rPr>
                <w:sz w:val="20"/>
                <w:szCs w:val="24"/>
              </w:rPr>
              <w:t xml:space="preserve"> understanding their needs and helping them find what they </w:t>
            </w:r>
            <w:r w:rsidR="00B81B5F">
              <w:rPr>
                <w:sz w:val="20"/>
                <w:szCs w:val="24"/>
              </w:rPr>
              <w:t>needed</w:t>
            </w:r>
            <w:r w:rsidRPr="00E80555">
              <w:rPr>
                <w:sz w:val="20"/>
                <w:szCs w:val="24"/>
              </w:rPr>
              <w:t>.</w:t>
            </w:r>
            <w:r w:rsidR="00036450" w:rsidRPr="00E80555">
              <w:rPr>
                <w:sz w:val="20"/>
                <w:szCs w:val="24"/>
              </w:rPr>
            </w:r>
          </w:p>
          <w:p w14:paraId="7B5654E9" w14:textId="77777777" w:rsidR="00B81B5F" w:rsidRDefault="00B81B5F" w:rsidP="004D3011">
            <w:pPr>
              <w:rPr>
                <w:sz w:val="20"/>
                <w:szCs w:val="24"/>
              </w:rPr>
            </w:pPr>
          </w:p>
          <w:p w14:paraId="5462E302" w14:textId="3553E230" w:rsidR="00B81B5F" w:rsidRDefault="00B81B5F" w:rsidP="004D3011">
            <w:pPr>
              <w:rPr>
                <w:b/>
                <w:bCs/>
                <w:sz w:val="20"/>
                <w:szCs w:val="24"/>
              </w:rPr>
            </w:pPr>
            <w:r>
              <w:rPr>
                <w:b/>
                <w:bCs/>
                <w:sz w:val="20"/>
                <w:szCs w:val="24"/>
              </w:rPr>
              <w:t xml:space="preserve">University of Fort Hare   </w:t>
            </w:r>
            <w:r w:rsidRPr="00B81B5F">
              <w:rPr>
                <w:b/>
                <w:bCs/>
                <w:sz w:val="20"/>
                <w:szCs w:val="24"/>
              </w:rPr>
            </w:r>
            <w:r>
              <w:rPr>
                <w:b/>
                <w:bCs/>
                <w:sz w:val="20"/>
                <w:szCs w:val="24"/>
              </w:rPr>
              <w:t>Philosophy Tutor</w:t>
            </w:r>
          </w:p>
          <w:p w14:paraId="4FA5A321" w14:textId="599BA68D" w:rsidR="00B14D7B" w:rsidRDefault="00B14D7B" w:rsidP="004D3011">
            <w:pPr>
              <w:rPr>
                <w:sz w:val="20"/>
                <w:szCs w:val="24"/>
              </w:rPr>
            </w:pPr>
            <w:r w:rsidRPr="00B14D7B">
              <w:rPr>
                <w:sz w:val="20"/>
                <w:szCs w:val="24"/>
              </w:rPr>
              <w:t>2020-2021</w:t>
            </w:r>
          </w:p>
          <w:p w14:paraId="33261892" w14:textId="061784FE" w:rsidR="00B14D7B" w:rsidRDefault="00B14D7B" w:rsidP="004D3011">
            <w:pPr>
              <w:rPr>
                <w:sz w:val="20"/>
                <w:szCs w:val="24"/>
              </w:rPr>
            </w:pPr>
            <w:r w:rsidRPr="00B14D7B">
              <w:rPr>
                <w:sz w:val="20"/>
                <w:szCs w:val="24"/>
              </w:rPr>
              <w:t xml:space="preserve">I </w:t>
            </w:r>
            <w:r>
              <w:rPr>
                <w:sz w:val="20"/>
                <w:szCs w:val="24"/>
              </w:rPr>
              <w:t>was a teaching assistant/tuto</w:t>
            </w:r>
            <w:r w:rsidR="00D6618C">
              <w:rPr>
                <w:sz w:val="20"/>
                <w:szCs w:val="24"/>
              </w:rPr>
              <w:t>r w</w:t>
            </w:r>
            <w:r>
              <w:rPr>
                <w:sz w:val="20"/>
                <w:szCs w:val="24"/>
              </w:rPr>
              <w:t>ho taught</w:t>
            </w:r>
            <w:r w:rsidRPr="00B14D7B">
              <w:rPr>
                <w:sz w:val="20"/>
                <w:szCs w:val="24"/>
              </w:rPr>
              <w:t xml:space="preserve"> </w:t>
            </w:r>
            <w:r w:rsidR="00D6618C">
              <w:rPr>
                <w:sz w:val="20"/>
                <w:szCs w:val="24"/>
              </w:rPr>
              <w:t>p</w:t>
            </w:r>
            <w:r>
              <w:rPr>
                <w:sz w:val="20"/>
                <w:szCs w:val="24"/>
              </w:rPr>
              <w:t xml:space="preserve">hilosophy to first-year </w:t>
            </w:r>
            <w:r w:rsidR="00BF0B53">
              <w:rPr>
                <w:sz w:val="20"/>
                <w:szCs w:val="24"/>
              </w:rPr>
              <w:t xml:space="preserve">university </w:t>
            </w:r>
            <w:r>
              <w:rPr>
                <w:sz w:val="20"/>
                <w:szCs w:val="24"/>
              </w:rPr>
              <w:t>students. Here I needed to make sure students understood the course work and worked alongside the philosophy lecturer. I</w:t>
            </w:r>
            <w:r w:rsidR="00BF0B53">
              <w:rPr>
                <w:sz w:val="20"/>
                <w:szCs w:val="24"/>
              </w:rPr>
              <w:t xml:space="preserve"> did individual and small-group tutoring. I </w:t>
            </w:r>
            <w:r>
              <w:rPr>
                <w:sz w:val="20"/>
                <w:szCs w:val="24"/>
              </w:rPr>
              <w:t>also needed to help students prepare</w:t>
            </w:r>
            <w:r w:rsidR="00BD30C6">
              <w:rPr>
                <w:sz w:val="20"/>
                <w:szCs w:val="24"/>
              </w:rPr>
              <w:t xml:space="preserve"> </w:t>
            </w:r>
            <w:r>
              <w:rPr>
                <w:sz w:val="20"/>
                <w:szCs w:val="24"/>
              </w:rPr>
              <w:t>for their tests and assignments</w:t>
            </w:r>
            <w:r w:rsidR="00BD30C6">
              <w:rPr>
                <w:sz w:val="20"/>
                <w:szCs w:val="24"/>
              </w:rPr>
              <w:t>,</w:t>
            </w:r>
            <w:r>
              <w:rPr>
                <w:sz w:val="20"/>
                <w:szCs w:val="24"/>
              </w:rPr>
              <w:t xml:space="preserve"> making sure they </w:t>
            </w:r>
            <w:r w:rsidR="00BF0B53">
              <w:rPr>
                <w:sz w:val="20"/>
                <w:szCs w:val="24"/>
              </w:rPr>
              <w:t>understood the course material, and</w:t>
            </w:r>
            <w:r>
              <w:rPr>
                <w:sz w:val="20"/>
                <w:szCs w:val="24"/>
              </w:rPr>
              <w:t xml:space="preserve"> what </w:t>
            </w:r>
            <w:r w:rsidR="00BF0B53">
              <w:rPr>
                <w:sz w:val="20"/>
                <w:szCs w:val="24"/>
              </w:rPr>
              <w:t>was</w:t>
            </w:r>
            <w:r>
              <w:rPr>
                <w:sz w:val="20"/>
                <w:szCs w:val="24"/>
              </w:rPr>
              <w:t xml:space="preserve"> required of them</w:t>
            </w:r>
            <w:r w:rsidR="00BF0B53">
              <w:rPr>
                <w:sz w:val="20"/>
                <w:szCs w:val="24"/>
              </w:rPr>
              <w:t xml:space="preserve"> to do</w:t>
            </w:r>
            <w:r>
              <w:rPr>
                <w:sz w:val="20"/>
                <w:szCs w:val="24"/>
              </w:rPr>
              <w:t xml:space="preserve">. </w:t>
            </w:r>
            <w:r w:rsidR="001A6487">
              <w:rPr>
                <w:sz w:val="20"/>
                <w:szCs w:val="24"/>
              </w:rPr>
              <w:t xml:space="preserve">To add, </w:t>
            </w:r>
            <w:r>
              <w:rPr>
                <w:sz w:val="20"/>
                <w:szCs w:val="24"/>
              </w:rPr>
              <w:t>I needed to help the</w:t>
            </w:r>
            <w:r w:rsidR="00BF0B53">
              <w:rPr>
                <w:sz w:val="20"/>
                <w:szCs w:val="24"/>
              </w:rPr>
              <w:t xml:space="preserve"> philosophy</w:t>
            </w:r>
            <w:r>
              <w:rPr>
                <w:sz w:val="20"/>
                <w:szCs w:val="24"/>
              </w:rPr>
              <w:t xml:space="preserve"> lecturer mark assessments.</w:t>
            </w:r>
          </w:p>
          <w:p w14:paraId="2D943BD3" w14:textId="77777777" w:rsidR="005A4001" w:rsidRDefault="005A4001" w:rsidP="004D3011">
            <w:pPr>
              <w:rPr>
                <w:sz w:val="20"/>
                <w:szCs w:val="24"/>
              </w:rPr>
            </w:pPr>
          </w:p>
          <w:p w14:paraId="500BD556" w14:textId="3A4B1E4B" w:rsidR="005A4001" w:rsidRDefault="005A4001" w:rsidP="004D3011">
            <w:pPr>
              <w:rPr>
                <w:b/>
                <w:bCs/>
                <w:sz w:val="20"/>
                <w:szCs w:val="24"/>
              </w:rPr>
            </w:pPr>
            <w:r w:rsidRPr="005A4001">
              <w:rPr>
                <w:b/>
                <w:bCs/>
                <w:sz w:val="20"/>
                <w:szCs w:val="24"/>
              </w:rPr>
              <w:t xml:space="preserve">English Teacher </w:t>
            </w:r>
            <w:r w:rsidR="00506744">
              <w:rPr>
                <w:b/>
                <w:bCs/>
                <w:sz w:val="20"/>
                <w:szCs w:val="24"/>
              </w:rPr>
              <w:t>2025-2026</w:t>
            </w:r>
          </w:p>
          <w:p w14:paraId="222FE89B" w14:textId="77777777" w:rsidR="00506744" w:rsidRDefault="00506744" w:rsidP="004D3011">
            <w:pPr>
              <w:rPr>
                <w:b/>
                <w:bCs/>
                <w:sz w:val="20"/>
                <w:szCs w:val="24"/>
              </w:rPr>
            </w:pPr>
          </w:p>
          <w:p w14:paraId="1DC089DD" w14:textId="335479CF" w:rsidR="00506744" w:rsidRPr="00506744" w:rsidRDefault="00506744" w:rsidP="004D3011">
            <w:pPr>
              <w:rPr>
                <w:sz w:val="20"/>
                <w:szCs w:val="24"/>
              </w:rPr>
            </w:pPr>
            <w:r>
              <w:rPr>
                <w:sz w:val="20"/>
                <w:szCs w:val="24"/>
              </w:rPr>
            </w:r>
            <w:r w:rsidR="00F87E6D">
              <w:rPr>
                <w:sz w:val="20"/>
                <w:szCs w:val="24"/>
              </w:rPr>
            </w:r>
            <w:r w:rsidR="00BD1799">
              <w:rPr>
                <w:sz w:val="20"/>
                <w:szCs w:val="24"/>
              </w:rPr>
            </w:r>
            <w:proofErr w:type="spellStart"/>
            <w:r w:rsidR="00BD1799">
              <w:rPr>
                <w:sz w:val="20"/>
                <w:szCs w:val="24"/>
              </w:rPr>
            </w:r>
            <w:proofErr w:type="spellEnd"/>
            <w:r w:rsidR="00F87E6D">
              <w:rPr>
                <w:sz w:val="20"/>
                <w:szCs w:val="24"/>
              </w:rPr>
            </w:r>
            <w:r w:rsidR="004065B4">
              <w:rPr>
                <w:sz w:val="20"/>
                <w:szCs w:val="24"/>
              </w:rPr>
            </w:r>
            <w:r w:rsidR="00F87E6D">
              <w:rPr>
                <w:sz w:val="20"/>
                <w:szCs w:val="24"/>
              </w:rPr>
            </w:r>
            <w:r w:rsidR="004065B4">
              <w:rPr>
                <w:sz w:val="20"/>
                <w:szCs w:val="24"/>
              </w:rPr>
            </w:r>
            <w:r w:rsidR="00B46097">
              <w:rPr>
                <w:sz w:val="20"/>
                <w:szCs w:val="24"/>
              </w:rPr>
            </w:r>
            <w:r w:rsidR="00D13A20">
              <w:rPr>
                <w:sz w:val="20"/>
                <w:szCs w:val="24"/>
              </w:rPr>
            </w:r>
            <w:r w:rsidR="009A4DA0">
              <w:rPr>
                <w:sz w:val="20"/>
                <w:szCs w:val="24"/>
              </w:rPr>
            </w:r>
            <w:r w:rsidR="004065B4">
              <w:rPr>
                <w:sz w:val="20"/>
                <w:szCs w:val="24"/>
              </w:rPr>
            </w:r>
            <w:r w:rsidR="009A4DA0">
              <w:rPr>
                <w:sz w:val="20"/>
                <w:szCs w:val="24"/>
              </w:rPr>
            </w:r>
            <w:r w:rsidR="004065B4">
              <w:rPr>
                <w:sz w:val="20"/>
                <w:szCs w:val="24"/>
              </w:rPr>
            </w:r>
            <w:r w:rsidR="00D21E18">
              <w:rPr>
                <w:sz w:val="20"/>
                <w:szCs w:val="24"/>
              </w:rPr>
            </w:r>
            <w:r>
              <w:rPr>
                <w:sz w:val="20"/>
              </w:rPr>
              <w:t xml:space="preserve">I am a teacher working at an english academy in </w:t>
            </w:r>
            <w:r>
              <w:rPr>
                <w:b/>
                <w:color w:val="000000"/>
                <w:sz w:val="20"/>
              </w:rPr>
              <w:t>South Korea</w:t>
            </w:r>
            <w:r>
              <w:rPr>
                <w:sz w:val="20"/>
              </w:rPr>
              <w:t>. I officially started working in July and currently completing my one year contract with them. I teach at 3 branches, teaching students from the ages of 5 -14. I love working with children, and being apart of their development.</w:t>
            </w:r>
          </w:p>
          <w:p w14:paraId="125885CA" w14:textId="77777777" w:rsidR="00F930B9" w:rsidRDefault="00F930B9" w:rsidP="004D3011">
            <w:pPr>
              <w:rPr>
                <w:sz w:val="20"/>
                <w:szCs w:val="24"/>
              </w:rPr>
            </w:pPr>
          </w:p>
          <w:p w14:paraId="55BEA071" w14:textId="6D50DA4D" w:rsidR="00F930B9" w:rsidRPr="00532C68" w:rsidRDefault="00F930B9" w:rsidP="00F930B9">
            <w:pPr>
              <w:pStyle w:val="Heading1"/>
              <w:rPr>
                <w:b/>
                <w:bCs/>
                <w:sz w:val="24"/>
                <w:szCs w:val="24"/>
              </w:rPr>
            </w:pPr>
            <w:r w:rsidRPr="00532C68">
              <w:rPr>
                <w:b/>
                <w:bCs/>
                <w:sz w:val="24"/>
                <w:szCs w:val="24"/>
              </w:rPr>
              <w:t>OTHER EXPERIENCES</w:t>
            </w:r>
          </w:p>
          <w:p w14:paraId="24CCCEA0" w14:textId="77777777" w:rsidR="004D3011" w:rsidRDefault="004D3011" w:rsidP="00036450"/>
          <w:p w14:paraId="601F83AD" w14:textId="46F8A139" w:rsidR="00036450" w:rsidRPr="00015176" w:rsidRDefault="00015176" w:rsidP="00015176">
            <w:pPr>
              <w:pStyle w:val="Heading2"/>
              <w:rPr>
                <w:b w:val="0"/>
                <w:bCs w:val="0"/>
              </w:rPr>
            </w:pPr>
            <w:r w:rsidRPr="00015176">
              <w:rPr>
                <w:b w:val="0"/>
                <w:bCs w:val="0"/>
                <w:caps w:val="0"/>
              </w:rPr>
              <w:t xml:space="preserve">I am </w:t>
            </w:r>
            <w:r w:rsidR="00851A22">
              <w:rPr>
                <w:b w:val="0"/>
                <w:bCs w:val="0"/>
                <w:caps w:val="0"/>
              </w:rPr>
              <w:t xml:space="preserve">also </w:t>
            </w:r>
            <w:r w:rsidRPr="00015176">
              <w:rPr>
                <w:b w:val="0"/>
                <w:bCs w:val="0"/>
                <w:caps w:val="0"/>
              </w:rPr>
              <w:t xml:space="preserve">a commissioned lieutenant officer in the </w:t>
            </w:r>
            <w:r>
              <w:rPr>
                <w:b w:val="0"/>
                <w:bCs w:val="0"/>
                <w:caps w:val="0"/>
              </w:rPr>
              <w:t>G</w:t>
            </w:r>
            <w:r w:rsidRPr="00015176">
              <w:rPr>
                <w:b w:val="0"/>
                <w:bCs w:val="0"/>
                <w:caps w:val="0"/>
              </w:rPr>
              <w:t xml:space="preserve">irls </w:t>
            </w:r>
            <w:r>
              <w:rPr>
                <w:b w:val="0"/>
                <w:bCs w:val="0"/>
                <w:caps w:val="0"/>
              </w:rPr>
              <w:t>B</w:t>
            </w:r>
            <w:r w:rsidRPr="00015176">
              <w:rPr>
                <w:b w:val="0"/>
                <w:bCs w:val="0"/>
                <w:caps w:val="0"/>
              </w:rPr>
              <w:t>rigade</w:t>
            </w:r>
            <w:r>
              <w:rPr>
                <w:b w:val="0"/>
                <w:bCs w:val="0"/>
                <w:caps w:val="0"/>
              </w:rPr>
              <w:t xml:space="preserve"> in South</w:t>
            </w:r>
            <w:r w:rsidRPr="00015176">
              <w:rPr>
                <w:b w:val="0"/>
                <w:bCs w:val="0"/>
                <w:caps w:val="0"/>
              </w:rPr>
              <w:t xml:space="preserve"> </w:t>
            </w:r>
            <w:r>
              <w:rPr>
                <w:b w:val="0"/>
                <w:bCs w:val="0"/>
                <w:caps w:val="0"/>
              </w:rPr>
              <w:t>Africa</w:t>
            </w:r>
            <w:r w:rsidRPr="00015176">
              <w:rPr>
                <w:b w:val="0"/>
                <w:bCs w:val="0"/>
                <w:caps w:val="0"/>
              </w:rPr>
              <w:t xml:space="preserve">, since the year 2016. </w:t>
            </w:r>
            <w:r w:rsidR="00086833">
              <w:rPr>
                <w:b w:val="0"/>
                <w:bCs w:val="0"/>
              </w:rPr>
            </w:r>
            <w:r w:rsidRPr="00015176">
              <w:rPr>
                <w:b w:val="0"/>
                <w:bCs w:val="0"/>
                <w:caps w:val="0"/>
              </w:rPr>
              <w:t>It is a</w:t>
            </w:r>
            <w:r>
              <w:rPr>
                <w:b w:val="0"/>
                <w:bCs w:val="0"/>
                <w:caps w:val="0"/>
              </w:rPr>
              <w:t xml:space="preserve"> Christian </w:t>
            </w:r>
            <w:r w:rsidR="0045579C">
              <w:rPr>
                <w:b w:val="0"/>
                <w:bCs w:val="0"/>
                <w:caps w:val="0"/>
              </w:rPr>
              <w:t xml:space="preserve">Youth </w:t>
            </w:r>
            <w:r w:rsidR="0045579C" w:rsidRPr="00015176">
              <w:rPr>
                <w:b w:val="0"/>
                <w:bCs w:val="0"/>
                <w:caps w:val="0"/>
              </w:rPr>
              <w:t>Organization</w:t>
            </w:r>
            <w:r w:rsidRPr="00015176">
              <w:rPr>
                <w:b w:val="0"/>
                <w:bCs w:val="0"/>
                <w:caps w:val="0"/>
              </w:rPr>
              <w:t xml:space="preserve"> where we seek to help female </w:t>
            </w:r>
            <w:r>
              <w:rPr>
                <w:b w:val="0"/>
                <w:bCs w:val="0"/>
                <w:caps w:val="0"/>
              </w:rPr>
              <w:t xml:space="preserve">young </w:t>
            </w:r>
            <w:r w:rsidRPr="00015176">
              <w:rPr>
                <w:b w:val="0"/>
                <w:bCs w:val="0"/>
                <w:caps w:val="0"/>
              </w:rPr>
              <w:t xml:space="preserve">individuals manage self-control; become followers of the </w:t>
            </w:r>
            <w:r>
              <w:rPr>
                <w:b w:val="0"/>
                <w:bCs w:val="0"/>
                <w:caps w:val="0"/>
              </w:rPr>
              <w:t>L</w:t>
            </w:r>
            <w:r w:rsidRPr="00015176">
              <w:rPr>
                <w:b w:val="0"/>
                <w:bCs w:val="0"/>
                <w:caps w:val="0"/>
              </w:rPr>
              <w:t xml:space="preserve">ord </w:t>
            </w:r>
            <w:r>
              <w:rPr>
                <w:b w:val="0"/>
                <w:bCs w:val="0"/>
                <w:caps w:val="0"/>
              </w:rPr>
              <w:t>Jesus</w:t>
            </w:r>
            <w:r w:rsidRPr="00015176">
              <w:rPr>
                <w:b w:val="0"/>
                <w:bCs w:val="0"/>
                <w:caps w:val="0"/>
              </w:rPr>
              <w:t xml:space="preserve">; gain full self-responsibility; learn various survival skills; teach mental and physical health and finally, serve the community, through community work. We often learn to play brass instruments and parade with official uniforms. We aim to learn social survival skills, learn various skills, </w:t>
            </w:r>
            <w:r>
              <w:rPr>
                <w:b w:val="0"/>
                <w:bCs w:val="0"/>
                <w:caps w:val="0"/>
              </w:rPr>
              <w:t xml:space="preserve">and </w:t>
            </w:r>
            <w:r w:rsidRPr="00015176">
              <w:rPr>
                <w:b w:val="0"/>
                <w:bCs w:val="0"/>
                <w:caps w:val="0"/>
              </w:rPr>
              <w:t>keep a healthy body and sound mind.</w:t>
            </w:r>
            <w:r>
              <w:rPr>
                <w:b w:val="0"/>
                <w:bCs w:val="0"/>
                <w:caps w:val="0"/>
              </w:rPr>
              <w:t xml:space="preserve"> Within this organization, lieutenants teach young females from a syllabus from coursework provided by the Girls Brigade of South Africa. </w:t>
            </w:r>
            <w:r w:rsidRPr="00015176">
              <w:rPr>
                <w:b w:val="0"/>
                <w:bCs w:val="0"/>
                <w:caps w:val="0"/>
              </w:rPr>
              <w:t xml:space="preserve">Also, </w:t>
            </w:r>
            <w:r>
              <w:rPr>
                <w:b w:val="0"/>
                <w:bCs w:val="0"/>
                <w:caps w:val="0"/>
              </w:rPr>
              <w:t>I</w:t>
            </w:r>
            <w:r w:rsidRPr="00015176">
              <w:rPr>
                <w:b w:val="0"/>
                <w:bCs w:val="0"/>
                <w:caps w:val="0"/>
              </w:rPr>
              <w:t xml:space="preserve"> play the tr</w:t>
            </w:r>
            <w:r>
              <w:rPr>
                <w:b w:val="0"/>
                <w:bCs w:val="0"/>
                <w:caps w:val="0"/>
              </w:rPr>
              <w:t>ombone</w:t>
            </w:r>
            <w:r w:rsidRPr="00015176">
              <w:rPr>
                <w:b w:val="0"/>
                <w:bCs w:val="0"/>
                <w:caps w:val="0"/>
              </w:rPr>
              <w:t xml:space="preserve"> as an instrument in the 2nd </w:t>
            </w:r>
            <w:r>
              <w:rPr>
                <w:b w:val="0"/>
                <w:bCs w:val="0"/>
                <w:caps w:val="0"/>
              </w:rPr>
              <w:t>E</w:t>
            </w:r>
            <w:r w:rsidRPr="00015176">
              <w:rPr>
                <w:b w:val="0"/>
                <w:bCs w:val="0"/>
                <w:caps w:val="0"/>
              </w:rPr>
              <w:t xml:space="preserve">ast </w:t>
            </w:r>
            <w:r>
              <w:rPr>
                <w:b w:val="0"/>
                <w:bCs w:val="0"/>
                <w:caps w:val="0"/>
              </w:rPr>
              <w:t>London</w:t>
            </w:r>
            <w:r w:rsidRPr="00015176">
              <w:rPr>
                <w:b w:val="0"/>
                <w:bCs w:val="0"/>
                <w:caps w:val="0"/>
              </w:rPr>
              <w:t xml:space="preserve"> </w:t>
            </w:r>
            <w:r>
              <w:rPr>
                <w:b w:val="0"/>
                <w:bCs w:val="0"/>
                <w:caps w:val="0"/>
              </w:rPr>
              <w:t>B</w:t>
            </w:r>
            <w:r w:rsidRPr="00015176">
              <w:rPr>
                <w:b w:val="0"/>
                <w:bCs w:val="0"/>
                <w:caps w:val="0"/>
              </w:rPr>
              <w:t xml:space="preserve">oys </w:t>
            </w:r>
            <w:r>
              <w:rPr>
                <w:b w:val="0"/>
                <w:bCs w:val="0"/>
                <w:caps w:val="0"/>
              </w:rPr>
              <w:t>B</w:t>
            </w:r>
            <w:r w:rsidRPr="00015176">
              <w:rPr>
                <w:b w:val="0"/>
                <w:bCs w:val="0"/>
                <w:caps w:val="0"/>
              </w:rPr>
              <w:t>rigade band. Here we do marching parades against community issues; play instrumental music for firms and ensure community service projects.</w:t>
            </w:r>
          </w:p>
          <w:p w14:paraId="6FAA913F" w14:textId="2CA5010D" w:rsidR="00C22769" w:rsidRDefault="00C22769" w:rsidP="00C22769">
            <w:pPr>
              <w:pStyle w:val="Heading2"/>
              <w:rPr>
                <w:rFonts w:asciiTheme="minorHAnsi" w:eastAsiaTheme="minorEastAsia" w:hAnsiTheme="minorHAnsi" w:cstheme="minorBidi"/>
                <w:b w:val="0"/>
                <w:bCs w:val="0"/>
                <w:caps w:val="0"/>
                <w:sz w:val="18"/>
                <w:szCs w:val="22"/>
              </w:rPr>
            </w:pPr>
          </w:p>
          <w:p w14:paraId="340B5C7D" w14:textId="77777777" w:rsidR="00036450" w:rsidRPr="004D3011" w:rsidRDefault="00112054" w:rsidP="004D3011">
            <w:pPr>
              <w:rPr>
                <w:color w:val="FFFFFF" w:themeColor="background1"/>
              </w:rPr>
            </w:pPr>
            <w:r w:rsidRPr="00B90CEF">
              <w:rPr>
                <w:noProof/>
                <w:color w:val="000000" w:themeColor="text1"/>
              </w:rPr>
            </w:r>
          </w:p>
        </w:tc>
      </w:tr>
    </w:tbl>
    <w:p w14:paraId="08D56DD0" w14:textId="77777777" w:rsidR="00951AFA" w:rsidRDefault="00951AFA" w:rsidP="000C45FF">
      <w:pPr>
        <w:tabs>
          <w:tab w:val="left" w:pos="990"/>
        </w:tabs>
      </w:pPr>
    </w:p>
    <w:sectPr w:rsidR="00951AFA" w:rsidSect="000C45FF">
      <w:headerReference w:type="default" r:id="rId8"/>
      <w:footerReference w:type="default" r:id="rId12"/>
      <w:headerReference w:type="firs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CE2C" w14:textId="77777777" w:rsidR="007F438B" w:rsidRDefault="007F438B" w:rsidP="000C45FF">
      <w:r>
        <w:separator/>
      </w:r>
    </w:p>
  </w:endnote>
  <w:endnote w:type="continuationSeparator" w:id="0">
    <w:p w14:paraId="102C5428" w14:textId="77777777" w:rsidR="007F438B" w:rsidRDefault="007F438B"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B238D" w14:textId="77777777" w:rsidR="007F438B" w:rsidRDefault="007F438B" w:rsidP="000C45FF">
      <w:r>
        <w:separator/>
      </w:r>
    </w:p>
  </w:footnote>
  <w:footnote w:type="continuationSeparator" w:id="0">
    <w:p w14:paraId="44EB7AD5" w14:textId="77777777" w:rsidR="007F438B" w:rsidRDefault="007F438B"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53CA" w14:textId="77777777" w:rsidR="000C45FF" w:rsidRDefault="000C45FF">
    <w:pPr>
      <w:pStyle w:val="Header"/>
    </w:pPr>
    <w:r>
      <w:rPr>
        <w:noProof/>
      </w:rPr>
      <w:drawing>
        <wp:anchor distT="0" distB="0" distL="114300" distR="114300" simplePos="0" relativeHeight="251658240" behindDoc="1" locked="0" layoutInCell="1" allowOverlap="1" wp14:anchorId="71785E31" wp14:editId="31C27D7B">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38B"/>
    <w:rsid w:val="00004788"/>
    <w:rsid w:val="0001370D"/>
    <w:rsid w:val="00015176"/>
    <w:rsid w:val="00015524"/>
    <w:rsid w:val="00030B6F"/>
    <w:rsid w:val="00036450"/>
    <w:rsid w:val="00037D50"/>
    <w:rsid w:val="00041D27"/>
    <w:rsid w:val="0006134D"/>
    <w:rsid w:val="00066E42"/>
    <w:rsid w:val="0008401C"/>
    <w:rsid w:val="00086148"/>
    <w:rsid w:val="00086833"/>
    <w:rsid w:val="00094499"/>
    <w:rsid w:val="000951F2"/>
    <w:rsid w:val="000A70A8"/>
    <w:rsid w:val="000C45FF"/>
    <w:rsid w:val="000D5DA9"/>
    <w:rsid w:val="000E2CB4"/>
    <w:rsid w:val="000E3FD1"/>
    <w:rsid w:val="000E56DD"/>
    <w:rsid w:val="000F36E5"/>
    <w:rsid w:val="000F646A"/>
    <w:rsid w:val="0010307F"/>
    <w:rsid w:val="00112054"/>
    <w:rsid w:val="00120A9D"/>
    <w:rsid w:val="001241B9"/>
    <w:rsid w:val="001317D8"/>
    <w:rsid w:val="00137623"/>
    <w:rsid w:val="001525E1"/>
    <w:rsid w:val="00156813"/>
    <w:rsid w:val="00166256"/>
    <w:rsid w:val="00171A26"/>
    <w:rsid w:val="00180329"/>
    <w:rsid w:val="00185026"/>
    <w:rsid w:val="0019001F"/>
    <w:rsid w:val="0019518F"/>
    <w:rsid w:val="001A52C1"/>
    <w:rsid w:val="001A6487"/>
    <w:rsid w:val="001A74A5"/>
    <w:rsid w:val="001B2ABD"/>
    <w:rsid w:val="001B306F"/>
    <w:rsid w:val="001E0391"/>
    <w:rsid w:val="001E1759"/>
    <w:rsid w:val="001E78BA"/>
    <w:rsid w:val="001F1ECC"/>
    <w:rsid w:val="001F6867"/>
    <w:rsid w:val="002075EF"/>
    <w:rsid w:val="00216300"/>
    <w:rsid w:val="0022453E"/>
    <w:rsid w:val="00236A72"/>
    <w:rsid w:val="002400EB"/>
    <w:rsid w:val="002504BF"/>
    <w:rsid w:val="00256CF7"/>
    <w:rsid w:val="00263786"/>
    <w:rsid w:val="00273F1E"/>
    <w:rsid w:val="00281FD5"/>
    <w:rsid w:val="00285003"/>
    <w:rsid w:val="00285E32"/>
    <w:rsid w:val="002B6137"/>
    <w:rsid w:val="002C04E0"/>
    <w:rsid w:val="002D0B6A"/>
    <w:rsid w:val="002E3A22"/>
    <w:rsid w:val="002E4E4E"/>
    <w:rsid w:val="002E7C06"/>
    <w:rsid w:val="002F2A3E"/>
    <w:rsid w:val="002F4711"/>
    <w:rsid w:val="002F59EB"/>
    <w:rsid w:val="0030481B"/>
    <w:rsid w:val="00312DBF"/>
    <w:rsid w:val="00313826"/>
    <w:rsid w:val="003156FC"/>
    <w:rsid w:val="00320791"/>
    <w:rsid w:val="00324E14"/>
    <w:rsid w:val="003254B5"/>
    <w:rsid w:val="00332046"/>
    <w:rsid w:val="00345421"/>
    <w:rsid w:val="0035032A"/>
    <w:rsid w:val="0037121F"/>
    <w:rsid w:val="00374C4F"/>
    <w:rsid w:val="003910D8"/>
    <w:rsid w:val="003A221E"/>
    <w:rsid w:val="003A6B7D"/>
    <w:rsid w:val="003B06CA"/>
    <w:rsid w:val="003B43C1"/>
    <w:rsid w:val="003C17E2"/>
    <w:rsid w:val="003C3183"/>
    <w:rsid w:val="003C6623"/>
    <w:rsid w:val="00400A55"/>
    <w:rsid w:val="004065B4"/>
    <w:rsid w:val="004071FC"/>
    <w:rsid w:val="004165C2"/>
    <w:rsid w:val="004228EC"/>
    <w:rsid w:val="00426202"/>
    <w:rsid w:val="004361AA"/>
    <w:rsid w:val="00445947"/>
    <w:rsid w:val="00446C7B"/>
    <w:rsid w:val="0045579C"/>
    <w:rsid w:val="0047223F"/>
    <w:rsid w:val="00472759"/>
    <w:rsid w:val="004813B3"/>
    <w:rsid w:val="0049590D"/>
    <w:rsid w:val="00496591"/>
    <w:rsid w:val="00497801"/>
    <w:rsid w:val="004A59F7"/>
    <w:rsid w:val="004C63E4"/>
    <w:rsid w:val="004D3011"/>
    <w:rsid w:val="004E2D37"/>
    <w:rsid w:val="004E6E21"/>
    <w:rsid w:val="004F30AB"/>
    <w:rsid w:val="004F6A2E"/>
    <w:rsid w:val="00506744"/>
    <w:rsid w:val="005262AC"/>
    <w:rsid w:val="00532C68"/>
    <w:rsid w:val="00535A5F"/>
    <w:rsid w:val="00542CC9"/>
    <w:rsid w:val="0055446A"/>
    <w:rsid w:val="00557DF0"/>
    <w:rsid w:val="0056523C"/>
    <w:rsid w:val="0056736B"/>
    <w:rsid w:val="00574D36"/>
    <w:rsid w:val="00583AC1"/>
    <w:rsid w:val="00583C27"/>
    <w:rsid w:val="005A4001"/>
    <w:rsid w:val="005B0277"/>
    <w:rsid w:val="005D3FCF"/>
    <w:rsid w:val="005E39D5"/>
    <w:rsid w:val="00600670"/>
    <w:rsid w:val="00600F79"/>
    <w:rsid w:val="00611335"/>
    <w:rsid w:val="00615C0F"/>
    <w:rsid w:val="0062123A"/>
    <w:rsid w:val="006310AD"/>
    <w:rsid w:val="00646E75"/>
    <w:rsid w:val="00652B2A"/>
    <w:rsid w:val="006661DD"/>
    <w:rsid w:val="006771D0"/>
    <w:rsid w:val="00677854"/>
    <w:rsid w:val="00681C6E"/>
    <w:rsid w:val="006916D5"/>
    <w:rsid w:val="006A13C3"/>
    <w:rsid w:val="006A3E57"/>
    <w:rsid w:val="006A5D53"/>
    <w:rsid w:val="006C0E35"/>
    <w:rsid w:val="006C6660"/>
    <w:rsid w:val="006D7C20"/>
    <w:rsid w:val="006E5FCF"/>
    <w:rsid w:val="006F27E3"/>
    <w:rsid w:val="006F7C4D"/>
    <w:rsid w:val="00707A63"/>
    <w:rsid w:val="00713881"/>
    <w:rsid w:val="00714751"/>
    <w:rsid w:val="00714EB3"/>
    <w:rsid w:val="00715FCB"/>
    <w:rsid w:val="00725E52"/>
    <w:rsid w:val="007348C1"/>
    <w:rsid w:val="00743101"/>
    <w:rsid w:val="007479AA"/>
    <w:rsid w:val="00764C9F"/>
    <w:rsid w:val="007775E1"/>
    <w:rsid w:val="007867A0"/>
    <w:rsid w:val="007876BD"/>
    <w:rsid w:val="007927F5"/>
    <w:rsid w:val="00796E27"/>
    <w:rsid w:val="007A5171"/>
    <w:rsid w:val="007B16F3"/>
    <w:rsid w:val="007C1B2B"/>
    <w:rsid w:val="007C28CC"/>
    <w:rsid w:val="007C4641"/>
    <w:rsid w:val="007D6B9A"/>
    <w:rsid w:val="007E6A0A"/>
    <w:rsid w:val="007F438B"/>
    <w:rsid w:val="00802CA0"/>
    <w:rsid w:val="00812D4C"/>
    <w:rsid w:val="0083402B"/>
    <w:rsid w:val="00837E10"/>
    <w:rsid w:val="00851A22"/>
    <w:rsid w:val="008573EF"/>
    <w:rsid w:val="00857D1D"/>
    <w:rsid w:val="008600F9"/>
    <w:rsid w:val="008761E0"/>
    <w:rsid w:val="00884039"/>
    <w:rsid w:val="008976E4"/>
    <w:rsid w:val="008C6DA5"/>
    <w:rsid w:val="008C7D9F"/>
    <w:rsid w:val="008D3E44"/>
    <w:rsid w:val="008E38C8"/>
    <w:rsid w:val="008F132D"/>
    <w:rsid w:val="009161C8"/>
    <w:rsid w:val="009215E5"/>
    <w:rsid w:val="00924DAD"/>
    <w:rsid w:val="009260CD"/>
    <w:rsid w:val="00940A66"/>
    <w:rsid w:val="00944102"/>
    <w:rsid w:val="00946203"/>
    <w:rsid w:val="00951AFA"/>
    <w:rsid w:val="00952C25"/>
    <w:rsid w:val="00964954"/>
    <w:rsid w:val="0097032B"/>
    <w:rsid w:val="00970D6B"/>
    <w:rsid w:val="009800B2"/>
    <w:rsid w:val="00986ACE"/>
    <w:rsid w:val="00991C7B"/>
    <w:rsid w:val="0099446A"/>
    <w:rsid w:val="00994B97"/>
    <w:rsid w:val="009A2AFA"/>
    <w:rsid w:val="009A3DEC"/>
    <w:rsid w:val="009A4DA0"/>
    <w:rsid w:val="009C463C"/>
    <w:rsid w:val="009E6352"/>
    <w:rsid w:val="00A14AA7"/>
    <w:rsid w:val="00A2118D"/>
    <w:rsid w:val="00A30B42"/>
    <w:rsid w:val="00A338B2"/>
    <w:rsid w:val="00A5127E"/>
    <w:rsid w:val="00A63D05"/>
    <w:rsid w:val="00A64673"/>
    <w:rsid w:val="00A85A22"/>
    <w:rsid w:val="00A87B1F"/>
    <w:rsid w:val="00A9499F"/>
    <w:rsid w:val="00AB5D55"/>
    <w:rsid w:val="00AC3920"/>
    <w:rsid w:val="00AD0A50"/>
    <w:rsid w:val="00AD76E2"/>
    <w:rsid w:val="00AE05FC"/>
    <w:rsid w:val="00AE7B21"/>
    <w:rsid w:val="00AF7398"/>
    <w:rsid w:val="00B07BDE"/>
    <w:rsid w:val="00B105EF"/>
    <w:rsid w:val="00B14D7B"/>
    <w:rsid w:val="00B20152"/>
    <w:rsid w:val="00B32759"/>
    <w:rsid w:val="00B359E4"/>
    <w:rsid w:val="00B432D0"/>
    <w:rsid w:val="00B46097"/>
    <w:rsid w:val="00B50616"/>
    <w:rsid w:val="00B52D19"/>
    <w:rsid w:val="00B54C10"/>
    <w:rsid w:val="00B57D98"/>
    <w:rsid w:val="00B70850"/>
    <w:rsid w:val="00B800B5"/>
    <w:rsid w:val="00B81B5F"/>
    <w:rsid w:val="00B840ED"/>
    <w:rsid w:val="00B8753A"/>
    <w:rsid w:val="00B91B6E"/>
    <w:rsid w:val="00B94787"/>
    <w:rsid w:val="00BB241E"/>
    <w:rsid w:val="00BB335E"/>
    <w:rsid w:val="00BC0FB9"/>
    <w:rsid w:val="00BC2054"/>
    <w:rsid w:val="00BD1799"/>
    <w:rsid w:val="00BD30C6"/>
    <w:rsid w:val="00BD44B5"/>
    <w:rsid w:val="00BD5590"/>
    <w:rsid w:val="00BF0B53"/>
    <w:rsid w:val="00C03BA6"/>
    <w:rsid w:val="00C066B6"/>
    <w:rsid w:val="00C069A0"/>
    <w:rsid w:val="00C15E39"/>
    <w:rsid w:val="00C22769"/>
    <w:rsid w:val="00C265A6"/>
    <w:rsid w:val="00C37BA1"/>
    <w:rsid w:val="00C4674C"/>
    <w:rsid w:val="00C47508"/>
    <w:rsid w:val="00C506CF"/>
    <w:rsid w:val="00C72BED"/>
    <w:rsid w:val="00C77A8A"/>
    <w:rsid w:val="00C91ED2"/>
    <w:rsid w:val="00C949CA"/>
    <w:rsid w:val="00C9578B"/>
    <w:rsid w:val="00C96CAA"/>
    <w:rsid w:val="00CA5F3B"/>
    <w:rsid w:val="00CB0055"/>
    <w:rsid w:val="00CC3110"/>
    <w:rsid w:val="00CD1CD9"/>
    <w:rsid w:val="00CE1721"/>
    <w:rsid w:val="00D00378"/>
    <w:rsid w:val="00D01F41"/>
    <w:rsid w:val="00D13A20"/>
    <w:rsid w:val="00D21E18"/>
    <w:rsid w:val="00D2522B"/>
    <w:rsid w:val="00D26B83"/>
    <w:rsid w:val="00D37ECD"/>
    <w:rsid w:val="00D422DE"/>
    <w:rsid w:val="00D5459D"/>
    <w:rsid w:val="00D6618C"/>
    <w:rsid w:val="00D71595"/>
    <w:rsid w:val="00D80273"/>
    <w:rsid w:val="00D803A1"/>
    <w:rsid w:val="00D95E03"/>
    <w:rsid w:val="00DA1F4D"/>
    <w:rsid w:val="00DA3DDA"/>
    <w:rsid w:val="00DA7B9B"/>
    <w:rsid w:val="00DB45D3"/>
    <w:rsid w:val="00DD172A"/>
    <w:rsid w:val="00DE1BA9"/>
    <w:rsid w:val="00DE3B6C"/>
    <w:rsid w:val="00DF0231"/>
    <w:rsid w:val="00E00DA6"/>
    <w:rsid w:val="00E01317"/>
    <w:rsid w:val="00E14B11"/>
    <w:rsid w:val="00E167F2"/>
    <w:rsid w:val="00E232BB"/>
    <w:rsid w:val="00E2492F"/>
    <w:rsid w:val="00E25A26"/>
    <w:rsid w:val="00E35D92"/>
    <w:rsid w:val="00E4381A"/>
    <w:rsid w:val="00E501D3"/>
    <w:rsid w:val="00E51322"/>
    <w:rsid w:val="00E55D74"/>
    <w:rsid w:val="00E6734C"/>
    <w:rsid w:val="00E70EF0"/>
    <w:rsid w:val="00E75A95"/>
    <w:rsid w:val="00E80555"/>
    <w:rsid w:val="00EA598F"/>
    <w:rsid w:val="00EC2698"/>
    <w:rsid w:val="00EC38EB"/>
    <w:rsid w:val="00ED3D52"/>
    <w:rsid w:val="00EE4BD2"/>
    <w:rsid w:val="00EF7AD9"/>
    <w:rsid w:val="00F240E2"/>
    <w:rsid w:val="00F27BFB"/>
    <w:rsid w:val="00F36D58"/>
    <w:rsid w:val="00F42562"/>
    <w:rsid w:val="00F500E4"/>
    <w:rsid w:val="00F51C5E"/>
    <w:rsid w:val="00F56027"/>
    <w:rsid w:val="00F60274"/>
    <w:rsid w:val="00F701F0"/>
    <w:rsid w:val="00F71E83"/>
    <w:rsid w:val="00F77FB9"/>
    <w:rsid w:val="00F87E6D"/>
    <w:rsid w:val="00F930B9"/>
    <w:rsid w:val="00F9610D"/>
    <w:rsid w:val="00FA1737"/>
    <w:rsid w:val="00FA2758"/>
    <w:rsid w:val="00FB068F"/>
    <w:rsid w:val="00FC6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2536E"/>
  <w14:defaultImageDpi w14:val="32767"/>
  <w15:chartTrackingRefBased/>
  <w15:docId w15:val="{F1BFDAB6-24E6-42CE-9965-AB7D92B8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1801528\AppData\Local\Microsoft\Office\16.0\DTS\en-ZA%7bC980E613-E6AA-48D1-8B11-094F56AB0AAE%7d\%7b5D2E4452-2FD6-4A30-8187-31538310167C%7dtf00546271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3BEA5B9D9B4BCBAA2307C40DAD8348"/>
        <w:category>
          <w:name w:val="General"/>
          <w:gallery w:val="placeholder"/>
        </w:category>
        <w:types>
          <w:type w:val="bbPlcHdr"/>
        </w:types>
        <w:behaviors>
          <w:behavior w:val="content"/>
        </w:behaviors>
        <w:guid w:val="{5D4F472A-B106-4F42-A917-0AFE5A70A804}"/>
      </w:docPartPr>
      <w:docPartBody>
        <w:p w:rsidR="00D91E4D" w:rsidRDefault="00D91E4D">
          <w:pPr>
            <w:pStyle w:val="DD3BEA5B9D9B4BCBAA2307C40DAD8348"/>
          </w:pPr>
          <w:r w:rsidRPr="00D5459D">
            <w:t>Profile</w:t>
          </w:r>
        </w:p>
      </w:docPartBody>
    </w:docPart>
    <w:docPart>
      <w:docPartPr>
        <w:name w:val="7DFA09F261A94B248FFD14692175D187"/>
        <w:category>
          <w:name w:val="General"/>
          <w:gallery w:val="placeholder"/>
        </w:category>
        <w:types>
          <w:type w:val="bbPlcHdr"/>
        </w:types>
        <w:behaviors>
          <w:behavior w:val="content"/>
        </w:behaviors>
        <w:guid w:val="{02728609-3DE0-4BEF-AE9D-49E2E0DE3F41}"/>
      </w:docPartPr>
      <w:docPartBody>
        <w:p w:rsidR="00D91E4D" w:rsidRDefault="00D91E4D">
          <w:pPr>
            <w:pStyle w:val="7DFA09F261A94B248FFD14692175D187"/>
          </w:pPr>
          <w:r w:rsidRPr="00CB0055">
            <w:t>Contact</w:t>
          </w:r>
        </w:p>
      </w:docPartBody>
    </w:docPart>
    <w:docPart>
      <w:docPartPr>
        <w:name w:val="150AD84480E7449B9B8E39D4D3B9FFE8"/>
        <w:category>
          <w:name w:val="General"/>
          <w:gallery w:val="placeholder"/>
        </w:category>
        <w:types>
          <w:type w:val="bbPlcHdr"/>
        </w:types>
        <w:behaviors>
          <w:behavior w:val="content"/>
        </w:behaviors>
        <w:guid w:val="{E8417E85-5D78-46BF-B31C-49F76D9669B9}"/>
      </w:docPartPr>
      <w:docPartBody>
        <w:p w:rsidR="00D91E4D" w:rsidRDefault="00D91E4D">
          <w:pPr>
            <w:pStyle w:val="150AD84480E7449B9B8E39D4D3B9FFE8"/>
          </w:pPr>
          <w:r w:rsidRPr="004D3011">
            <w:t>PHONE:</w:t>
          </w:r>
        </w:p>
      </w:docPartBody>
    </w:docPart>
    <w:docPart>
      <w:docPartPr>
        <w:name w:val="8594B62EFEE8427DBD1EC19F118248BC"/>
        <w:category>
          <w:name w:val="General"/>
          <w:gallery w:val="placeholder"/>
        </w:category>
        <w:types>
          <w:type w:val="bbPlcHdr"/>
        </w:types>
        <w:behaviors>
          <w:behavior w:val="content"/>
        </w:behaviors>
        <w:guid w:val="{233E909A-F612-461C-85A4-252C44D3191B}"/>
      </w:docPartPr>
      <w:docPartBody>
        <w:p w:rsidR="00D91E4D" w:rsidRDefault="00D91E4D">
          <w:pPr>
            <w:pStyle w:val="8594B62EFEE8427DBD1EC19F118248BC"/>
          </w:pPr>
          <w:r w:rsidRPr="00036450">
            <w:t>EDUCATION</w:t>
          </w:r>
        </w:p>
      </w:docPartBody>
    </w:docPart>
    <w:docPart>
      <w:docPartPr>
        <w:name w:val="7AEDBB5063CB40A7B415DE8D5F8A5023"/>
        <w:category>
          <w:name w:val="General"/>
          <w:gallery w:val="placeholder"/>
        </w:category>
        <w:types>
          <w:type w:val="bbPlcHdr"/>
        </w:types>
        <w:behaviors>
          <w:behavior w:val="content"/>
        </w:behaviors>
        <w:guid w:val="{922DBC46-7BFB-4576-A971-5BBF24B48EBE}"/>
      </w:docPartPr>
      <w:docPartBody>
        <w:p w:rsidR="00D91E4D" w:rsidRDefault="00D91E4D">
          <w:pPr>
            <w:pStyle w:val="7AEDBB5063CB40A7B415DE8D5F8A5023"/>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E4D"/>
    <w:rsid w:val="0010307F"/>
    <w:rsid w:val="002F59EB"/>
    <w:rsid w:val="004E2D37"/>
    <w:rsid w:val="0056523C"/>
    <w:rsid w:val="006C0E35"/>
    <w:rsid w:val="007876BD"/>
    <w:rsid w:val="008E38C8"/>
    <w:rsid w:val="00D91E4D"/>
    <w:rsid w:val="00E167F2"/>
    <w:rsid w:val="00EE4B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D91E4D"/>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3BEA5B9D9B4BCBAA2307C40DAD8348">
    <w:name w:val="DD3BEA5B9D9B4BCBAA2307C40DAD8348"/>
  </w:style>
  <w:style w:type="paragraph" w:customStyle="1" w:styleId="7DFA09F261A94B248FFD14692175D187">
    <w:name w:val="7DFA09F261A94B248FFD14692175D187"/>
  </w:style>
  <w:style w:type="paragraph" w:customStyle="1" w:styleId="150AD84480E7449B9B8E39D4D3B9FFE8">
    <w:name w:val="150AD84480E7449B9B8E39D4D3B9FFE8"/>
  </w:style>
  <w:style w:type="character" w:styleId="Hyperlink">
    <w:name w:val="Hyperlink"/>
    <w:basedOn w:val="DefaultParagraphFont"/>
    <w:uiPriority w:val="99"/>
    <w:unhideWhenUsed/>
    <w:rPr>
      <w:color w:val="BF4E14" w:themeColor="accent2" w:themeShade="BF"/>
      <w:u w:val="single"/>
    </w:rPr>
  </w:style>
  <w:style w:type="paragraph" w:customStyle="1" w:styleId="8594B62EFEE8427DBD1EC19F118248BC">
    <w:name w:val="8594B62EFEE8427DBD1EC19F118248BC"/>
  </w:style>
  <w:style w:type="paragraph" w:customStyle="1" w:styleId="7AEDBB5063CB40A7B415DE8D5F8A5023">
    <w:name w:val="7AEDBB5063CB40A7B415DE8D5F8A5023"/>
  </w:style>
  <w:style w:type="character" w:customStyle="1" w:styleId="Heading2Char">
    <w:name w:val="Heading 2 Char"/>
    <w:basedOn w:val="DefaultParagraphFont"/>
    <w:link w:val="Heading2"/>
    <w:uiPriority w:val="9"/>
    <w:rsid w:val="00D91E4D"/>
    <w:rPr>
      <w:rFonts w:asciiTheme="majorHAnsi" w:eastAsiaTheme="majorEastAsia" w:hAnsiTheme="majorHAnsi" w:cstheme="majorBidi"/>
      <w:b/>
      <w:bCs/>
      <w:caps/>
      <w:kern w:val="0"/>
      <w:sz w:val="22"/>
      <w:szCs w:val="26"/>
      <w:lang w:val="en-US"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%7b5D2E4452-2FD6-4A30-8187-31538310167C%7dtf00546271_win32.dotx</Template>
  <TotalTime>0</TotalTime>
  <Pages>1</Pages>
  <Words>751</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2024-10-30T12:33:00Z</cp:lastPrinted>
  <dcterms:created xsi:type="dcterms:W3CDTF">2026-04-13T04:41:00Z</dcterms:created>
  <dcterms:modified xsi:type="dcterms:W3CDTF">2026-04-13T04:41:00Z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fc76ad41-f481-46c6-96f2-f5e02d2f8b10</vt:lpwstr>
  </property>
</Properties>
</file>