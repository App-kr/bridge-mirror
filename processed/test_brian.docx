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"/>
        <w:gridCol w:w="8"/>
      </w:tblGrid>
      <w:tr>
        <w:tc>
          <w:tcPr>
            <w:tcW w:type="dxa" w:w="8"/>
          </w:tcPr>
          <w:p>
            <w:r/>
            <w:r>
              <w:rPr>
                <w:b/>
                <w:color w:val="333333"/>
                <w:sz w:val="56"/>
              </w:rPr>
              <w:t>6337</w:t>
            </w:r>
          </w:p>
        </w:tc>
        <w:tc>
          <w:tcPr>
            <w:tcW w:type="dxa" w:w="8"/>
          </w:tcPr>
          <w:p>
            <w:pPr>
              <w:jc w:val="right"/>
            </w:pPr>
            <w:r/>
          </w:p>
        </w:tc>
      </w:tr>
    </w:tbl>
    <w:p w14:paraId="51234FC3" w14:textId="0A6741C5" w:rsidR="00816216" w:rsidRPr="003911EF" w:rsidRDefault="007F70C9" w:rsidP="003911EF">
      <w:pPr>
        <w:pStyle w:val="Title"/>
        <w:pBdr>
          <w:bottom w:val="single" w:sz="18" w:space="4" w:color="0070C0"/>
        </w:pBdr>
        <w:spacing w:after="0"/>
        <w:jc w:val="center"/>
        <w:rPr>
          <w:rFonts w:ascii="Arial Black" w:hAnsi="Arial Black"/>
          <w:b/>
          <w:bCs/>
          <w:color w:val="002060"/>
          <w:sz w:val="48"/>
          <w:szCs w:val="48"/>
        </w:rPr>
      </w:pPr>
      <w:r w:rsidRPr="003911EF">
        <w:rPr>
          <w:rFonts w:ascii="Arial Black" w:hAnsi="Arial Black"/>
          <w:b/>
          <w:bCs/>
          <w:color w:val="002060"/>
          <w:sz w:val="48"/>
          <w:szCs w:val="48"/>
        </w:rPr>
        <w:t xml:space="preserve"> </w:t>
      </w:r>
    </w:p>
    <w:p w14:paraId="52B7DAA8" w14:textId="5CEA9C30" w:rsidR="00141A4C" w:rsidRPr="003911EF" w:rsidRDefault="00D6384C" w:rsidP="00762264">
      <w:pPr>
        <w:spacing w:after="0"/>
        <w:jc w:val="center"/>
        <w:rPr>
          <w:rFonts w:ascii="Aptos" w:hAnsi="Aptos"/>
          <w:sz w:val="24"/>
          <w:szCs w:val="24"/>
          <w:lang w:eastAsia="ko-KR"/>
        </w:rPr>
      </w:pPr>
      <w:r w:rsidRPr="003911EF">
        <w:rPr>
          <w:rFonts w:ascii="Aptos" w:hAnsi="Aptos" w:cs="Calibri"/>
          <w:sz w:val="24"/>
          <w:szCs w:val="24"/>
          <w:lang w:eastAsia="ko-KR"/>
        </w:rPr>
      </w:r>
      <w:r w:rsidR="00F042A2">
        <w:rPr>
          <w:rFonts w:ascii="Aptos" w:hAnsi="Aptos" w:cs="Calibri"/>
          <w:sz w:val="24"/>
          <w:szCs w:val="24"/>
          <w:lang w:eastAsia="ko-KR"/>
        </w:rPr>
      </w:r>
      <w:r w:rsidRPr="003911EF">
        <w:rPr>
          <w:rFonts w:ascii="Aptos" w:hAnsi="Aptos" w:cs="Calibri"/>
          <w:sz w:val="24"/>
          <w:szCs w:val="24"/>
          <w:lang w:eastAsia="ko-KR"/>
        </w:rPr>
      </w:r>
      <w:r w:rsidRPr="003911EF">
        <w:rPr>
          <w:rFonts w:ascii="Aptos" w:hAnsi="Aptos" w:cs="Calibri"/>
          <w:sz w:val="24"/>
          <w:szCs w:val="24"/>
          <w:lang w:eastAsia="ko-KR"/>
        </w:rPr>
      </w:r>
      <w:r w:rsidR="003911EF" w:rsidRPr="003911EF">
        <w:rPr>
          <w:rFonts w:ascii="Aptos" w:hAnsi="Aptos" w:cs="Calibri"/>
          <w:sz w:val="24"/>
          <w:szCs w:val="24"/>
          <w:lang w:eastAsia="ko-KR"/>
        </w:rPr>
      </w:r>
      <w:proofErr w:type="spellStart"/>
      <w:r w:rsidR="003911EF" w:rsidRPr="003911EF">
        <w:rPr>
          <w:rFonts w:ascii="Aptos" w:hAnsi="Aptos" w:cs="Calibri"/>
          <w:sz w:val="24"/>
          <w:szCs w:val="24"/>
          <w:lang w:eastAsia="ko-KR"/>
        </w:rPr>
      </w:r>
      <w:proofErr w:type="spellEnd"/>
      <w:r w:rsidR="00F042A2">
        <w:rPr>
          <w:rFonts w:ascii="Aptos" w:hAnsi="Aptos" w:cs="Calibri"/>
          <w:sz w:val="24"/>
          <w:szCs w:val="24"/>
          <w:lang w:eastAsia="ko-KR"/>
        </w:rPr>
      </w:r>
    </w:p>
    <w:sdt>
      <w:sdtPr>
        <w:rPr>
          <w:rFonts w:ascii="Aptos" w:hAnsi="Aptos"/>
          <w:color w:val="002060"/>
          <w:u w:val="single"/>
        </w:rPr>
        <w:alias w:val="Experience:"/>
        <w:tag w:val="Experience:"/>
        <w:id w:val="171684534"/>
        <w:placeholder>
          <w:docPart w:val="0F4C37917B2D4C8D9BEC09D5C3A9690B"/>
        </w:placeholder>
        <w:temporary/>
        <w:showingPlcHdr/>
        <w15:appearance w15:val="hidden"/>
      </w:sdtPr>
      <w:sdtEndPr/>
      <w:sdtContent>
        <w:p w14:paraId="7BF02B29" w14:textId="77777777" w:rsidR="008112CA" w:rsidRPr="003911EF" w:rsidRDefault="008112CA" w:rsidP="003911EF">
          <w:pPr>
            <w:pStyle w:val="Heading1"/>
            <w:spacing w:before="80" w:after="80"/>
            <w:rPr>
              <w:rFonts w:ascii="Aptos" w:hAnsi="Aptos"/>
              <w:color w:val="002060"/>
              <w:u w:val="single"/>
            </w:rPr>
          </w:pPr>
          <w:r w:rsidRPr="003911EF">
            <w:rPr>
              <w:rFonts w:ascii="Aptos" w:hAnsi="Aptos"/>
              <w:color w:val="002060"/>
              <w:szCs w:val="28"/>
              <w:u w:val="single"/>
            </w:rPr>
            <w:t>Experience</w:t>
          </w:r>
        </w:p>
      </w:sdtContent>
    </w:sdt>
    <w:p w14:paraId="608C3EAD" w14:textId="0E23E1DD" w:rsidR="008F471C" w:rsidRPr="003911EF" w:rsidRDefault="003E2CE8" w:rsidP="003911EF">
      <w:pPr>
        <w:pStyle w:val="Heading2"/>
        <w:spacing w:before="40"/>
        <w:rPr>
          <w:rFonts w:ascii="Aptos" w:hAnsi="Aptos"/>
        </w:rPr>
      </w:pPr>
      <w:bookmarkStart w:id="0" w:name="_Hlk168516823"/>
      <w:r w:rsidRPr="003911EF">
        <w:rPr>
          <w:rFonts w:ascii="Aptos" w:hAnsi="Aptos"/>
        </w:rPr>
        <w:t>NATIVE</w:t>
      </w:r>
      <w:r w:rsidR="008F471C" w:rsidRPr="003911EF">
        <w:rPr>
          <w:rFonts w:ascii="Aptos" w:hAnsi="Aptos"/>
        </w:rPr>
      </w:r>
      <w:r w:rsidR="00B4627A" w:rsidRPr="00B61F51">
        <w:rPr>
          <w:rFonts w:ascii="Aptos" w:hAnsi="Aptos"/>
          <w:color w:val="75716D" w:themeColor="background2" w:themeShade="80"/>
        </w:rPr>
      </w:r>
      <w:r w:rsidR="008F471C" w:rsidRPr="003911EF">
        <w:rPr>
          <w:rFonts w:ascii="Aptos" w:hAnsi="Aptos"/>
        </w:rPr>
      </w:r>
      <w:r w:rsidR="00C2323E" w:rsidRPr="003911EF">
        <w:rPr>
          <w:rFonts w:ascii="Aptos" w:hAnsi="Aptos"/>
        </w:rPr>
      </w:r>
      <w:r w:rsidR="00922EFE" w:rsidRPr="003911EF">
        <w:rPr>
          <w:rFonts w:ascii="Aptos" w:hAnsi="Aptos"/>
        </w:rPr>
        <w:t xml:space="preserve"> English teacher | ellen langer institute | AUGUST 2024 – september 2025</w:t>
      </w:r>
    </w:p>
    <w:p w14:paraId="7F4D62F0" w14:textId="4B0EB167" w:rsidR="008F471C" w:rsidRPr="003911EF" w:rsidRDefault="008F471C" w:rsidP="008F471C">
      <w:pPr>
        <w:pStyle w:val="ListBullet"/>
        <w:rPr>
          <w:rFonts w:ascii="Aptos" w:hAnsi="Aptos"/>
        </w:rPr>
      </w:pPr>
      <w:r w:rsidRPr="003911EF">
        <w:rPr>
          <w:rFonts w:ascii="Aptos" w:hAnsi="Aptos"/>
        </w:rPr>
        <w:t xml:space="preserve">Taught English as a second language to over </w:t>
      </w:r>
      <w:r w:rsidR="00B4627A" w:rsidRPr="003911EF">
        <w:rPr>
          <w:rFonts w:ascii="Aptos" w:eastAsia="Malgun Gothic" w:hAnsi="Aptos"/>
          <w:lang w:eastAsia="ko-KR"/>
        </w:rPr>
        <w:t xml:space="preserve">200 elementary </w:t>
      </w:r>
      <w:r w:rsidR="00BF7ACD">
        <w:rPr>
          <w:rFonts w:ascii="Aptos" w:eastAsia="Malgun Gothic" w:hAnsi="Aptos"/>
          <w:lang w:eastAsia="ko-KR"/>
        </w:rPr>
        <w:t>and</w:t>
      </w:r>
      <w:r w:rsidR="00B4627A" w:rsidRPr="003911EF">
        <w:rPr>
          <w:rFonts w:ascii="Aptos" w:eastAsia="Malgun Gothic" w:hAnsi="Aptos"/>
          <w:lang w:eastAsia="ko-KR"/>
        </w:rPr>
        <w:t xml:space="preserve"> middle school students.</w:t>
      </w:r>
    </w:p>
    <w:p w14:paraId="56D98733" w14:textId="046F30A9" w:rsidR="008F471C" w:rsidRPr="003911EF" w:rsidRDefault="008F471C" w:rsidP="008F471C">
      <w:pPr>
        <w:pStyle w:val="ListBullet"/>
        <w:rPr>
          <w:rFonts w:ascii="Aptos" w:hAnsi="Aptos"/>
        </w:rPr>
      </w:pPr>
      <w:r w:rsidRPr="003911EF">
        <w:rPr>
          <w:rFonts w:ascii="Aptos" w:hAnsi="Aptos"/>
        </w:rPr>
        <w:t xml:space="preserve">Graded </w:t>
      </w:r>
      <w:r w:rsidR="008921CC" w:rsidRPr="003911EF">
        <w:rPr>
          <w:rFonts w:ascii="Aptos" w:hAnsi="Aptos"/>
        </w:rPr>
        <w:t>homework assignments and tests for</w:t>
      </w:r>
      <w:r w:rsidRPr="003911EF">
        <w:rPr>
          <w:rFonts w:ascii="Aptos" w:hAnsi="Aptos"/>
        </w:rPr>
        <w:t xml:space="preserve"> over </w:t>
      </w:r>
      <w:r w:rsidR="008921CC" w:rsidRPr="003911EF">
        <w:rPr>
          <w:rFonts w:ascii="Aptos" w:hAnsi="Aptos"/>
        </w:rPr>
        <w:t>8</w:t>
      </w:r>
      <w:r w:rsidRPr="003911EF">
        <w:rPr>
          <w:rFonts w:ascii="Aptos" w:hAnsi="Aptos"/>
        </w:rPr>
        <w:t xml:space="preserve">0 students </w:t>
      </w:r>
      <w:r w:rsidRPr="003911EF">
        <w:rPr>
          <w:rFonts w:ascii="Aptos" w:eastAsia="Malgun Gothic" w:hAnsi="Aptos"/>
          <w:lang w:eastAsia="ko-KR"/>
        </w:rPr>
        <w:t>every week</w:t>
      </w:r>
      <w:r w:rsidRPr="003911EF">
        <w:rPr>
          <w:rFonts w:ascii="Aptos" w:hAnsi="Aptos"/>
        </w:rPr>
        <w:t>.</w:t>
      </w:r>
    </w:p>
    <w:p w14:paraId="72248CA9" w14:textId="767E3441" w:rsidR="008F471C" w:rsidRPr="003911EF" w:rsidRDefault="008F471C" w:rsidP="008F471C">
      <w:pPr>
        <w:pStyle w:val="ListBullet"/>
        <w:rPr>
          <w:rFonts w:ascii="Aptos" w:hAnsi="Aptos"/>
        </w:rPr>
      </w:pPr>
      <w:bookmarkStart w:id="1" w:name="_Hlk168517144"/>
      <w:r w:rsidRPr="003911EF">
        <w:rPr>
          <w:rFonts w:ascii="Aptos" w:eastAsia="Malgun Gothic" w:hAnsi="Aptos"/>
          <w:lang w:eastAsia="ko-KR"/>
        </w:rPr>
        <w:t>Guided all students to increase their level of English proficiency in all aspects including speaking, listening, reading, and writing</w:t>
      </w:r>
      <w:r w:rsidRPr="003911EF">
        <w:rPr>
          <w:rFonts w:ascii="Aptos" w:hAnsi="Aptos"/>
        </w:rPr>
        <w:t>.</w:t>
      </w:r>
    </w:p>
    <w:bookmarkEnd w:id="1"/>
    <w:p w14:paraId="7F352720" w14:textId="2481660F" w:rsidR="008F471C" w:rsidRPr="003911EF" w:rsidRDefault="008F471C" w:rsidP="008F471C">
      <w:pPr>
        <w:pStyle w:val="ListBullet"/>
        <w:rPr>
          <w:rFonts w:ascii="Aptos" w:hAnsi="Aptos"/>
        </w:rPr>
      </w:pPr>
      <w:r w:rsidRPr="003911EF">
        <w:rPr>
          <w:rFonts w:ascii="Aptos" w:eastAsia="Malgun Gothic" w:hAnsi="Aptos"/>
          <w:lang w:eastAsia="ko-KR"/>
        </w:rPr>
        <w:t xml:space="preserve">Tested and graded term tests for students’ proficiency in reading, writing, </w:t>
      </w:r>
      <w:r w:rsidR="00525429" w:rsidRPr="003911EF">
        <w:rPr>
          <w:rFonts w:ascii="Aptos" w:eastAsia="Malgun Gothic" w:hAnsi="Aptos"/>
          <w:lang w:eastAsia="ko-KR"/>
        </w:rPr>
        <w:t>speaking, and vocabulary</w:t>
      </w:r>
      <w:r w:rsidRPr="003911EF">
        <w:rPr>
          <w:rFonts w:ascii="Aptos" w:hAnsi="Aptos"/>
        </w:rPr>
        <w:t>.</w:t>
      </w:r>
    </w:p>
    <w:p w14:paraId="352B0105" w14:textId="11BF1308" w:rsidR="008F471C" w:rsidRPr="003911EF" w:rsidRDefault="008F471C" w:rsidP="003911EF">
      <w:pPr>
        <w:pStyle w:val="ListBullet"/>
        <w:spacing w:after="200"/>
        <w:rPr>
          <w:rFonts w:ascii="Aptos" w:hAnsi="Aptos"/>
        </w:rPr>
      </w:pPr>
      <w:r w:rsidRPr="003911EF">
        <w:rPr>
          <w:rFonts w:ascii="Aptos" w:hAnsi="Aptos"/>
        </w:rPr>
        <w:t xml:space="preserve">Prepared lesson plans for all classes and subjects including </w:t>
      </w:r>
      <w:r w:rsidR="00AE2248" w:rsidRPr="003911EF">
        <w:rPr>
          <w:rFonts w:ascii="Aptos" w:hAnsi="Aptos"/>
        </w:rPr>
        <w:t xml:space="preserve">phonics, grammar, </w:t>
      </w:r>
      <w:r w:rsidR="00762264" w:rsidRPr="003911EF">
        <w:rPr>
          <w:rFonts w:ascii="Aptos" w:eastAsia="Malgun Gothic" w:hAnsi="Aptos"/>
          <w:lang w:eastAsia="ko-KR"/>
        </w:rPr>
        <w:t xml:space="preserve">presentations, debates, </w:t>
      </w:r>
      <w:r w:rsidR="00B421F2" w:rsidRPr="003911EF">
        <w:rPr>
          <w:rFonts w:ascii="Aptos" w:eastAsia="Malgun Gothic" w:hAnsi="Aptos"/>
          <w:lang w:eastAsia="ko-KR"/>
        </w:rPr>
        <w:t>and essays</w:t>
      </w:r>
      <w:r w:rsidRPr="003911EF">
        <w:rPr>
          <w:rFonts w:ascii="Aptos" w:hAnsi="Aptos"/>
        </w:rPr>
        <w:t>.</w:t>
      </w:r>
    </w:p>
    <w:p w14:paraId="17D2B852" w14:textId="3D418E18" w:rsidR="00404441" w:rsidRPr="003911EF" w:rsidRDefault="003E2CE8" w:rsidP="003911EF">
      <w:pPr>
        <w:pStyle w:val="Heading2"/>
        <w:spacing w:before="40"/>
        <w:rPr>
          <w:rFonts w:ascii="Aptos" w:hAnsi="Aptos"/>
        </w:rPr>
      </w:pPr>
      <w:r w:rsidRPr="003911EF">
        <w:rPr>
          <w:rFonts w:ascii="Aptos" w:hAnsi="Aptos"/>
        </w:rPr>
        <w:t>NATIVE</w:t>
      </w:r>
      <w:r w:rsidR="00404441" w:rsidRPr="003911EF">
        <w:rPr>
          <w:rFonts w:ascii="Aptos" w:hAnsi="Aptos"/>
        </w:rPr>
      </w:r>
      <w:r w:rsidR="00404441" w:rsidRPr="00B61F51">
        <w:rPr>
          <w:rFonts w:ascii="Aptos" w:hAnsi="Aptos"/>
          <w:color w:val="75716D" w:themeColor="background2" w:themeShade="80"/>
        </w:rPr>
      </w:r>
      <w:r w:rsidR="00404441" w:rsidRPr="003911EF">
        <w:rPr>
          <w:rFonts w:ascii="Aptos" w:hAnsi="Aptos"/>
        </w:rPr>
      </w:r>
      <w:bookmarkStart w:id="2" w:name="_Hlk196091163"/>
      <w:r w:rsidR="00404441" w:rsidRPr="003911EF">
        <w:rPr>
          <w:rFonts w:ascii="Aptos" w:hAnsi="Aptos"/>
        </w:rPr>
      </w:r>
      <w:bookmarkEnd w:id="2"/>
      <w:r w:rsidR="00404441" w:rsidRPr="003911EF">
        <w:rPr>
          <w:rFonts w:ascii="Aptos" w:hAnsi="Aptos"/>
        </w:rPr>
        <w:t xml:space="preserve"> </w:t>
      </w:r>
      <w:r w:rsidR="00FA3A7E" w:rsidRPr="003911EF">
        <w:rPr>
          <w:rFonts w:ascii="Aptos" w:hAnsi="Aptos"/>
        </w:rPr>
        <w:t>English teacher | MILEstone institute academy | JUly 2022 – JULY 2023</w:t>
      </w:r>
    </w:p>
    <w:p w14:paraId="06252F55" w14:textId="2111FF3B" w:rsidR="00404441" w:rsidRPr="003911EF" w:rsidRDefault="00404441" w:rsidP="00404441">
      <w:pPr>
        <w:pStyle w:val="ListBullet"/>
        <w:rPr>
          <w:rFonts w:ascii="Aptos" w:hAnsi="Aptos"/>
        </w:rPr>
      </w:pPr>
      <w:r w:rsidRPr="003911EF">
        <w:rPr>
          <w:rFonts w:ascii="Aptos" w:hAnsi="Aptos"/>
        </w:rPr>
        <w:t>Taught English as a second language to over 100 elementary</w:t>
      </w:r>
      <w:r w:rsidR="008F471C" w:rsidRPr="003911EF">
        <w:rPr>
          <w:rFonts w:ascii="Aptos" w:eastAsia="Malgun Gothic" w:hAnsi="Aptos"/>
          <w:lang w:eastAsia="ko-KR"/>
        </w:rPr>
        <w:t xml:space="preserve"> school</w:t>
      </w:r>
      <w:r w:rsidRPr="003911EF">
        <w:rPr>
          <w:rFonts w:ascii="Aptos" w:hAnsi="Aptos"/>
        </w:rPr>
        <w:t xml:space="preserve"> students.</w:t>
      </w:r>
    </w:p>
    <w:p w14:paraId="74347B43" w14:textId="603BB7D1" w:rsidR="0086652E" w:rsidRPr="003911EF" w:rsidRDefault="0086652E" w:rsidP="0086652E">
      <w:pPr>
        <w:pStyle w:val="ListBullet"/>
        <w:rPr>
          <w:rFonts w:ascii="Aptos" w:hAnsi="Aptos"/>
        </w:rPr>
      </w:pPr>
      <w:r w:rsidRPr="003911EF">
        <w:rPr>
          <w:rFonts w:ascii="Aptos" w:hAnsi="Aptos"/>
        </w:rPr>
        <w:t>Graded essays written in English for over 50 students each month.</w:t>
      </w:r>
    </w:p>
    <w:p w14:paraId="27096292" w14:textId="0F1ADFA7" w:rsidR="00404441" w:rsidRPr="003911EF" w:rsidRDefault="00404441" w:rsidP="00404441">
      <w:pPr>
        <w:pStyle w:val="ListBullet"/>
        <w:rPr>
          <w:rFonts w:ascii="Aptos" w:hAnsi="Aptos"/>
        </w:rPr>
      </w:pPr>
      <w:r w:rsidRPr="003911EF">
        <w:rPr>
          <w:rFonts w:ascii="Aptos" w:hAnsi="Aptos"/>
        </w:rPr>
        <w:t>Tested students on their vocabulary, grammar, reading, and writing abilities</w:t>
      </w:r>
      <w:r w:rsidR="0086652E" w:rsidRPr="003911EF">
        <w:rPr>
          <w:rFonts w:ascii="Aptos" w:hAnsi="Aptos"/>
        </w:rPr>
        <w:t xml:space="preserve"> each week</w:t>
      </w:r>
      <w:r w:rsidRPr="003911EF">
        <w:rPr>
          <w:rFonts w:ascii="Aptos" w:hAnsi="Aptos"/>
        </w:rPr>
        <w:t>.</w:t>
      </w:r>
    </w:p>
    <w:p w14:paraId="0A3ACDE5" w14:textId="64F32C62" w:rsidR="00FA3A7E" w:rsidRPr="003911EF" w:rsidRDefault="00FA3A7E" w:rsidP="00404441">
      <w:pPr>
        <w:pStyle w:val="ListBullet"/>
        <w:rPr>
          <w:rFonts w:ascii="Aptos" w:hAnsi="Aptos"/>
        </w:rPr>
      </w:pPr>
      <w:r w:rsidRPr="003911EF">
        <w:rPr>
          <w:rFonts w:ascii="Aptos" w:hAnsi="Aptos"/>
        </w:rPr>
        <w:t xml:space="preserve">Checked </w:t>
      </w:r>
      <w:r w:rsidR="0086652E" w:rsidRPr="003911EF">
        <w:rPr>
          <w:rFonts w:ascii="Aptos" w:hAnsi="Aptos"/>
        </w:rPr>
        <w:t xml:space="preserve">and handled </w:t>
      </w:r>
      <w:r w:rsidRPr="003911EF">
        <w:rPr>
          <w:rFonts w:ascii="Aptos" w:hAnsi="Aptos"/>
        </w:rPr>
        <w:t xml:space="preserve">homework </w:t>
      </w:r>
      <w:r w:rsidR="0086652E" w:rsidRPr="003911EF">
        <w:rPr>
          <w:rFonts w:ascii="Aptos" w:hAnsi="Aptos"/>
        </w:rPr>
        <w:t xml:space="preserve">assignments </w:t>
      </w:r>
      <w:r w:rsidRPr="003911EF">
        <w:rPr>
          <w:rFonts w:ascii="Aptos" w:hAnsi="Aptos"/>
        </w:rPr>
        <w:t xml:space="preserve">for </w:t>
      </w:r>
      <w:r w:rsidR="001B785E" w:rsidRPr="003911EF">
        <w:rPr>
          <w:rFonts w:ascii="Aptos" w:hAnsi="Aptos"/>
        </w:rPr>
        <w:t>every student</w:t>
      </w:r>
      <w:r w:rsidRPr="003911EF">
        <w:rPr>
          <w:rFonts w:ascii="Aptos" w:hAnsi="Aptos"/>
        </w:rPr>
        <w:t xml:space="preserve"> in all classes and went over mistakes</w:t>
      </w:r>
      <w:r w:rsidR="001B785E" w:rsidRPr="003911EF">
        <w:rPr>
          <w:rFonts w:ascii="Aptos" w:hAnsi="Aptos"/>
        </w:rPr>
        <w:t xml:space="preserve"> &amp; </w:t>
      </w:r>
      <w:r w:rsidRPr="003911EF">
        <w:rPr>
          <w:rFonts w:ascii="Aptos" w:hAnsi="Aptos"/>
        </w:rPr>
        <w:t>errors in preparation for exams.</w:t>
      </w:r>
    </w:p>
    <w:p w14:paraId="0AE4F5A1" w14:textId="6E75A022" w:rsidR="00404441" w:rsidRPr="003911EF" w:rsidRDefault="00404441" w:rsidP="003911EF">
      <w:pPr>
        <w:pStyle w:val="ListBullet"/>
        <w:spacing w:after="200"/>
        <w:rPr>
          <w:rFonts w:ascii="Aptos" w:hAnsi="Aptos"/>
        </w:rPr>
      </w:pPr>
      <w:r w:rsidRPr="003911EF">
        <w:rPr>
          <w:rFonts w:ascii="Aptos" w:hAnsi="Aptos"/>
        </w:rPr>
        <w:t>Prepared lesson plans for all classes and subjects responsible for including vocabulary, grammar, listening, speech, debate, writing, and group activities.</w:t>
      </w:r>
    </w:p>
    <w:p w14:paraId="47B4C898" w14:textId="3C550D36" w:rsidR="008112CA" w:rsidRPr="003911EF" w:rsidRDefault="003E2CE8" w:rsidP="003911EF">
      <w:pPr>
        <w:pStyle w:val="Heading2"/>
        <w:spacing w:before="40"/>
        <w:rPr>
          <w:rFonts w:ascii="Aptos" w:hAnsi="Aptos"/>
        </w:rPr>
      </w:pPr>
      <w:bookmarkStart w:id="3" w:name="_Hlk136305958"/>
      <w:bookmarkEnd w:id="0"/>
      <w:r w:rsidRPr="003911EF">
        <w:rPr>
          <w:rFonts w:ascii="Aptos" w:hAnsi="Aptos"/>
        </w:rPr>
        <w:t>NATIVE</w:t>
      </w:r>
      <w:r w:rsidR="008112CA" w:rsidRPr="003911EF">
        <w:rPr>
          <w:rFonts w:ascii="Aptos" w:hAnsi="Aptos"/>
        </w:rPr>
      </w:r>
      <w:r w:rsidR="008112CA" w:rsidRPr="00B61F51">
        <w:rPr>
          <w:rFonts w:ascii="Aptos" w:hAnsi="Aptos"/>
          <w:color w:val="75716D" w:themeColor="background2" w:themeShade="80"/>
        </w:rPr>
      </w:r>
      <w:r w:rsidR="008112CA" w:rsidRPr="003911EF">
        <w:rPr>
          <w:rFonts w:ascii="Aptos" w:hAnsi="Aptos"/>
        </w:rPr>
      </w:r>
      <w:r w:rsidR="00D6384C" w:rsidRPr="003911EF">
        <w:rPr>
          <w:rFonts w:ascii="Aptos" w:hAnsi="Aptos"/>
        </w:rPr>
      </w:r>
      <w:r w:rsidR="008112CA" w:rsidRPr="003911EF">
        <w:rPr>
          <w:rFonts w:ascii="Aptos" w:hAnsi="Aptos"/>
        </w:rPr>
      </w:r>
      <w:r w:rsidR="00AD032E" w:rsidRPr="003911EF">
        <w:rPr>
          <w:rFonts w:ascii="Aptos" w:hAnsi="Aptos"/>
        </w:rPr>
      </w:r>
      <w:r w:rsidR="008112CA" w:rsidRPr="003911EF">
        <w:rPr>
          <w:rFonts w:ascii="Aptos" w:hAnsi="Aptos"/>
        </w:rPr>
        <w:t xml:space="preserve"> </w:t>
      </w:r>
      <w:r w:rsidR="00D6384C" w:rsidRPr="003911EF">
        <w:rPr>
          <w:rFonts w:ascii="Aptos" w:hAnsi="Aptos"/>
        </w:rPr>
      </w:r>
      <w:r w:rsidR="00AD032E" w:rsidRPr="003911EF">
        <w:rPr>
          <w:rFonts w:ascii="Aptos" w:hAnsi="Aptos"/>
        </w:rPr>
        <w:t>English teacher | English english academy | JUNE 2021 – JUNE 2022</w:t>
      </w:r>
    </w:p>
    <w:bookmarkEnd w:id="3"/>
    <w:p w14:paraId="3BB3AAD0" w14:textId="207C8B31" w:rsidR="008112CA" w:rsidRPr="003911EF" w:rsidRDefault="008112CA" w:rsidP="00423F8F">
      <w:pPr>
        <w:pStyle w:val="ListBullet"/>
        <w:rPr>
          <w:rFonts w:ascii="Aptos" w:hAnsi="Aptos"/>
        </w:rPr>
      </w:pPr>
      <w:r w:rsidRPr="003911EF">
        <w:rPr>
          <w:rFonts w:ascii="Aptos" w:hAnsi="Aptos"/>
        </w:rPr>
        <w:t xml:space="preserve">Taught English as a second language to over 200 elementary </w:t>
      </w:r>
      <w:r w:rsidR="00BF7ACD">
        <w:rPr>
          <w:rFonts w:ascii="Aptos" w:hAnsi="Aptos"/>
        </w:rPr>
        <w:t xml:space="preserve">and </w:t>
      </w:r>
      <w:r w:rsidRPr="003911EF">
        <w:rPr>
          <w:rFonts w:ascii="Aptos" w:hAnsi="Aptos"/>
        </w:rPr>
        <w:t>middle school students</w:t>
      </w:r>
      <w:r w:rsidR="00423F8F" w:rsidRPr="003911EF">
        <w:rPr>
          <w:rFonts w:ascii="Aptos" w:hAnsi="Aptos"/>
        </w:rPr>
        <w:t>.</w:t>
      </w:r>
    </w:p>
    <w:p w14:paraId="76ACCE4B" w14:textId="21139DBC" w:rsidR="008112CA" w:rsidRPr="003911EF" w:rsidRDefault="008112CA" w:rsidP="008112CA">
      <w:pPr>
        <w:pStyle w:val="ListBullet"/>
        <w:rPr>
          <w:rFonts w:ascii="Aptos" w:hAnsi="Aptos"/>
        </w:rPr>
      </w:pPr>
      <w:r w:rsidRPr="003911EF">
        <w:rPr>
          <w:rFonts w:ascii="Aptos" w:hAnsi="Aptos"/>
        </w:rPr>
        <w:t>C</w:t>
      </w:r>
      <w:r w:rsidR="0086652E" w:rsidRPr="003911EF">
        <w:rPr>
          <w:rFonts w:ascii="Aptos" w:hAnsi="Aptos"/>
        </w:rPr>
        <w:t>orrected</w:t>
      </w:r>
      <w:r w:rsidRPr="003911EF">
        <w:rPr>
          <w:rFonts w:ascii="Aptos" w:hAnsi="Aptos"/>
        </w:rPr>
        <w:t xml:space="preserve"> English book reports and homework for over 60 students per day</w:t>
      </w:r>
      <w:r w:rsidR="00423F8F" w:rsidRPr="003911EF">
        <w:rPr>
          <w:rFonts w:ascii="Aptos" w:hAnsi="Aptos"/>
        </w:rPr>
        <w:t>.</w:t>
      </w:r>
    </w:p>
    <w:p w14:paraId="5E730031" w14:textId="09B5D28E" w:rsidR="008112CA" w:rsidRPr="003911EF" w:rsidRDefault="008F471C" w:rsidP="008F471C">
      <w:pPr>
        <w:pStyle w:val="ListBullet"/>
        <w:rPr>
          <w:rFonts w:ascii="Aptos" w:hAnsi="Aptos"/>
        </w:rPr>
      </w:pPr>
      <w:r w:rsidRPr="003911EF">
        <w:rPr>
          <w:rFonts w:ascii="Aptos" w:eastAsia="Malgun Gothic" w:hAnsi="Aptos"/>
          <w:lang w:eastAsia="ko-KR"/>
        </w:rPr>
        <w:t>Guided all students to increase their level of English proficiency in all aspects including speaking, listening, reading, and writing</w:t>
      </w:r>
      <w:r w:rsidRPr="003911EF">
        <w:rPr>
          <w:rFonts w:ascii="Aptos" w:hAnsi="Aptos"/>
        </w:rPr>
        <w:t>.</w:t>
      </w:r>
    </w:p>
    <w:p w14:paraId="7CDB35D5" w14:textId="2FBDFE92" w:rsidR="008112CA" w:rsidRPr="003911EF" w:rsidRDefault="008112CA" w:rsidP="003911EF">
      <w:pPr>
        <w:pStyle w:val="ListBullet"/>
        <w:spacing w:after="200"/>
        <w:rPr>
          <w:rFonts w:ascii="Aptos" w:hAnsi="Aptos"/>
        </w:rPr>
      </w:pPr>
      <w:r w:rsidRPr="003911EF">
        <w:rPr>
          <w:rFonts w:ascii="Aptos" w:hAnsi="Aptos"/>
        </w:rPr>
        <w:t>Tested students’ speaking, listening, and writing abilities through achievement tests and term tests</w:t>
      </w:r>
      <w:r w:rsidR="00423F8F" w:rsidRPr="003911EF">
        <w:rPr>
          <w:rFonts w:ascii="Aptos" w:hAnsi="Aptos"/>
        </w:rPr>
        <w:t>.</w:t>
      </w:r>
    </w:p>
    <w:p w14:paraId="00AD2B03" w14:textId="296538EB" w:rsidR="008112CA" w:rsidRPr="003911EF" w:rsidRDefault="00606C39" w:rsidP="003911EF">
      <w:pPr>
        <w:pStyle w:val="Heading2"/>
        <w:spacing w:before="40"/>
        <w:rPr>
          <w:rFonts w:ascii="Aptos" w:hAnsi="Aptos"/>
        </w:rPr>
      </w:pPr>
      <w:r w:rsidRPr="003911EF">
        <w:rPr>
          <w:rFonts w:ascii="Aptos" w:hAnsi="Aptos"/>
        </w:rPr>
        <w:t>native</w:t>
      </w:r>
      <w:r w:rsidR="008112CA" w:rsidRPr="003911EF">
        <w:rPr>
          <w:rFonts w:ascii="Aptos" w:hAnsi="Aptos"/>
        </w:rPr>
      </w:r>
      <w:r w:rsidR="008112CA" w:rsidRPr="00B61F51">
        <w:rPr>
          <w:rFonts w:ascii="Aptos" w:hAnsi="Aptos"/>
          <w:color w:val="75716D" w:themeColor="background2" w:themeShade="80"/>
        </w:rPr>
      </w:r>
      <w:r w:rsidR="008112CA" w:rsidRPr="003911EF">
        <w:rPr>
          <w:rFonts w:ascii="Aptos" w:hAnsi="Aptos"/>
        </w:rPr>
      </w:r>
      <w:r w:rsidR="00C10614" w:rsidRPr="003911EF">
        <w:rPr>
          <w:rFonts w:ascii="Aptos" w:hAnsi="Aptos"/>
        </w:rPr>
      </w:r>
      <w:r w:rsidR="008112CA" w:rsidRPr="003911EF">
        <w:rPr>
          <w:rFonts w:ascii="Aptos" w:hAnsi="Aptos"/>
        </w:rPr>
      </w:r>
      <w:r w:rsidR="00D6384C" w:rsidRPr="003911EF">
        <w:rPr>
          <w:rFonts w:ascii="Aptos" w:hAnsi="Aptos"/>
        </w:rPr>
      </w:r>
      <w:r w:rsidR="008112CA" w:rsidRPr="003911EF">
        <w:rPr>
          <w:rFonts w:ascii="Aptos" w:hAnsi="Aptos"/>
        </w:rPr>
        <w:t xml:space="preserve"> english teacher | private tutoring | August 2020 – MAY 2021</w:t>
      </w:r>
    </w:p>
    <w:p w14:paraId="0E57C4AB" w14:textId="58D1BB0F" w:rsidR="008112CA" w:rsidRPr="003911EF" w:rsidRDefault="008112CA" w:rsidP="008112CA">
      <w:pPr>
        <w:pStyle w:val="ListBullet"/>
        <w:rPr>
          <w:rFonts w:ascii="Aptos" w:hAnsi="Aptos"/>
        </w:rPr>
      </w:pPr>
      <w:r w:rsidRPr="003911EF">
        <w:rPr>
          <w:rFonts w:ascii="Aptos" w:hAnsi="Aptos"/>
        </w:rPr>
        <w:t>Taught conversational and written English to elementary and middle school students in private 1-on-1 settings to multiple students</w:t>
      </w:r>
      <w:r w:rsidR="00423F8F" w:rsidRPr="003911EF">
        <w:rPr>
          <w:rFonts w:ascii="Aptos" w:hAnsi="Aptos"/>
        </w:rPr>
        <w:t>.</w:t>
      </w:r>
    </w:p>
    <w:p w14:paraId="767CCD88" w14:textId="1368BFCA" w:rsidR="008112CA" w:rsidRPr="003911EF" w:rsidRDefault="008112CA" w:rsidP="00404441">
      <w:pPr>
        <w:pStyle w:val="ListBullet"/>
        <w:rPr>
          <w:rFonts w:ascii="Aptos" w:hAnsi="Aptos"/>
        </w:rPr>
      </w:pPr>
      <w:r w:rsidRPr="003911EF">
        <w:rPr>
          <w:rFonts w:ascii="Aptos" w:hAnsi="Aptos"/>
        </w:rPr>
        <w:t>Trained students to work on their speaking, listening, reading, writing, and pronunciation skills</w:t>
      </w:r>
      <w:r w:rsidR="00423F8F" w:rsidRPr="003911EF">
        <w:rPr>
          <w:rFonts w:ascii="Aptos" w:hAnsi="Aptos"/>
        </w:rPr>
        <w:t>.</w:t>
      </w:r>
    </w:p>
    <w:p w14:paraId="2CE5D930" w14:textId="192251C6" w:rsidR="008112CA" w:rsidRPr="003911EF" w:rsidRDefault="008112CA" w:rsidP="003911EF">
      <w:pPr>
        <w:pStyle w:val="ListBullet"/>
        <w:spacing w:after="200"/>
        <w:rPr>
          <w:rFonts w:ascii="Aptos" w:hAnsi="Aptos"/>
        </w:rPr>
      </w:pPr>
      <w:r w:rsidRPr="003911EF">
        <w:rPr>
          <w:rFonts w:ascii="Aptos" w:hAnsi="Aptos"/>
        </w:rPr>
        <w:t xml:space="preserve">Prepared lesson plans on </w:t>
      </w:r>
      <w:r w:rsidR="00404441" w:rsidRPr="003911EF">
        <w:rPr>
          <w:rFonts w:ascii="Aptos" w:hAnsi="Aptos"/>
        </w:rPr>
        <w:t xml:space="preserve">various </w:t>
      </w:r>
      <w:r w:rsidRPr="003911EF">
        <w:rPr>
          <w:rFonts w:ascii="Aptos" w:hAnsi="Aptos"/>
        </w:rPr>
        <w:t xml:space="preserve">topics </w:t>
      </w:r>
      <w:r w:rsidR="00404441" w:rsidRPr="003911EF">
        <w:rPr>
          <w:rFonts w:ascii="Aptos" w:hAnsi="Aptos"/>
        </w:rPr>
        <w:t xml:space="preserve">about school, work, life, etc. </w:t>
      </w:r>
      <w:r w:rsidRPr="003911EF">
        <w:rPr>
          <w:rFonts w:ascii="Aptos" w:hAnsi="Aptos"/>
        </w:rPr>
        <w:t>for conversation</w:t>
      </w:r>
      <w:r w:rsidR="0086652E" w:rsidRPr="003911EF">
        <w:rPr>
          <w:rFonts w:ascii="Aptos" w:hAnsi="Aptos"/>
        </w:rPr>
        <w:t>s</w:t>
      </w:r>
      <w:r w:rsidRPr="003911EF">
        <w:rPr>
          <w:rFonts w:ascii="Aptos" w:hAnsi="Aptos"/>
        </w:rPr>
        <w:t xml:space="preserve"> for multiple students/classes</w:t>
      </w:r>
      <w:r w:rsidR="00423F8F" w:rsidRPr="003911EF">
        <w:rPr>
          <w:rFonts w:ascii="Aptos" w:hAnsi="Aptos"/>
        </w:rPr>
        <w:t>.</w:t>
      </w:r>
    </w:p>
    <w:sdt>
      <w:sdtPr>
        <w:rPr>
          <w:rFonts w:ascii="Aptos" w:hAnsi="Aptos"/>
          <w:color w:val="002060"/>
          <w:u w:val="single"/>
        </w:rPr>
        <w:alias w:val="Education:"/>
        <w:tag w:val="Education:"/>
        <w:id w:val="807127995"/>
        <w:placeholder>
          <w:docPart w:val="B0238043F22D4226AE6F4B84968FD27D"/>
        </w:placeholder>
        <w:temporary/>
        <w:showingPlcHdr/>
        <w15:appearance w15:val="hidden"/>
      </w:sdtPr>
      <w:sdtEndPr/>
      <w:sdtContent>
        <w:p w14:paraId="16E00BF1" w14:textId="77777777" w:rsidR="00896548" w:rsidRPr="003911EF" w:rsidRDefault="00896548" w:rsidP="003911EF">
          <w:pPr>
            <w:pStyle w:val="Heading1"/>
            <w:spacing w:before="80" w:after="80"/>
            <w:rPr>
              <w:rFonts w:ascii="Aptos" w:hAnsi="Aptos"/>
              <w:color w:val="002060"/>
              <w:u w:val="single"/>
            </w:rPr>
          </w:pPr>
          <w:r w:rsidRPr="003911EF">
            <w:rPr>
              <w:rFonts w:ascii="Aptos" w:hAnsi="Aptos"/>
              <w:color w:val="002060"/>
              <w:u w:val="single"/>
            </w:rPr>
            <w:t>Education</w:t>
          </w:r>
        </w:p>
      </w:sdtContent>
    </w:sdt>
    <w:p w14:paraId="7288BAD7" w14:textId="01AD5B5B" w:rsidR="00896548" w:rsidRPr="003911EF" w:rsidRDefault="00896548" w:rsidP="006F141B">
      <w:pPr>
        <w:pStyle w:val="Heading2"/>
        <w:spacing w:before="140" w:after="140"/>
        <w:rPr>
          <w:rFonts w:ascii="Aptos" w:hAnsi="Aptos"/>
        </w:rPr>
      </w:pPr>
      <w:r w:rsidRPr="003911EF">
        <w:rPr>
          <w:rFonts w:ascii="Aptos" w:hAnsi="Aptos"/>
        </w:rPr>
        <w:t>BA</w:t>
      </w:r>
      <w:bookmarkStart w:id="4" w:name="_Hlk102329587"/>
      <w:r w:rsidRPr="003911EF">
        <w:rPr>
          <w:rFonts w:ascii="Aptos" w:hAnsi="Aptos"/>
        </w:rPr>
      </w:r>
      <w:bookmarkEnd w:id="4"/>
      <w:r w:rsidRPr="003911EF">
        <w:rPr>
          <w:rFonts w:ascii="Aptos" w:hAnsi="Aptos"/>
        </w:rPr>
      </w:r>
      <w:r w:rsidRPr="00B61F51">
        <w:rPr>
          <w:rFonts w:ascii="Aptos" w:hAnsi="Aptos"/>
          <w:color w:val="75716D" w:themeColor="background2" w:themeShade="80"/>
        </w:rPr>
      </w:r>
      <w:r w:rsidRPr="003911EF">
        <w:rPr>
          <w:rFonts w:ascii="Aptos" w:hAnsi="Aptos"/>
        </w:rPr>
        <w:t xml:space="preserve"> | university of michigan | January 2010 – may 2015</w:t>
      </w:r>
    </w:p>
    <w:sdt>
      <w:sdtPr>
        <w:rPr>
          <w:rFonts w:ascii="Aptos" w:hAnsi="Aptos"/>
          <w:color w:val="002060"/>
          <w:u w:val="single"/>
        </w:rPr>
        <w:alias w:val="Skills &amp; Abilities:"/>
        <w:tag w:val="Skills &amp; Abilities:"/>
        <w:id w:val="458624136"/>
        <w:placeholder>
          <w:docPart w:val="DB2E8D7C4FF84C1583C567FEA42296B7"/>
        </w:placeholder>
        <w:temporary/>
        <w:showingPlcHdr/>
        <w15:appearance w15:val="hidden"/>
      </w:sdtPr>
      <w:sdtEndPr/>
      <w:sdtContent>
        <w:p w14:paraId="18A4480D" w14:textId="74883068" w:rsidR="006270A9" w:rsidRPr="003911EF" w:rsidRDefault="009D5933" w:rsidP="003911EF">
          <w:pPr>
            <w:pStyle w:val="Heading1"/>
            <w:spacing w:before="80" w:after="80"/>
            <w:rPr>
              <w:rFonts w:ascii="Aptos" w:hAnsi="Aptos"/>
              <w:color w:val="002060"/>
              <w:u w:val="single"/>
            </w:rPr>
          </w:pPr>
          <w:r w:rsidRPr="003911EF">
            <w:rPr>
              <w:rFonts w:ascii="Aptos" w:hAnsi="Aptos"/>
              <w:color w:val="002060"/>
              <w:u w:val="single"/>
            </w:rPr>
            <w:t>Skills &amp; Abilities</w:t>
          </w:r>
        </w:p>
      </w:sdtContent>
    </w:sdt>
    <w:p w14:paraId="7492A6D8" w14:textId="0667DEF8" w:rsidR="008F471C" w:rsidRPr="003911EF" w:rsidRDefault="008F471C" w:rsidP="008F471C">
      <w:pPr>
        <w:pStyle w:val="ListBullet"/>
        <w:rPr>
          <w:rFonts w:ascii="Aptos" w:hAnsi="Aptos"/>
        </w:rPr>
      </w:pPr>
      <w:r w:rsidRPr="003911EF">
        <w:rPr>
          <w:rFonts w:ascii="Aptos" w:hAnsi="Aptos"/>
        </w:rPr>
        <w:t xml:space="preserve">Served in the US Air Force as a ceremonial guardsman and finance technician </w:t>
      </w:r>
      <w:r w:rsidR="0046798E" w:rsidRPr="003911EF">
        <w:rPr>
          <w:rFonts w:ascii="Aptos" w:hAnsi="Aptos"/>
        </w:rPr>
        <w:t xml:space="preserve">in </w:t>
      </w:r>
      <w:r w:rsidRPr="003911EF">
        <w:rPr>
          <w:rFonts w:ascii="Aptos" w:hAnsi="Aptos"/>
        </w:rPr>
        <w:t>2004-2008.</w:t>
      </w:r>
    </w:p>
    <w:p w14:paraId="4F4D8359" w14:textId="77777777" w:rsidR="00194DB6" w:rsidRDefault="00194DB6" w:rsidP="00194DB6">
      <w:pPr>
        <w:pStyle w:val="ListBullet"/>
        <w:rPr>
          <w:rFonts w:ascii="Aptos" w:hAnsi="Aptos"/>
        </w:rPr>
      </w:pPr>
      <w:r w:rsidRPr="003911EF">
        <w:rPr>
          <w:rFonts w:ascii="Aptos" w:hAnsi="Aptos"/>
        </w:rPr>
        <w:t>Gained leadership</w:t>
      </w:r>
      <w:r>
        <w:rPr>
          <w:rFonts w:ascii="Aptos" w:hAnsi="Aptos"/>
        </w:rPr>
        <w:t>, management, and communication</w:t>
      </w:r>
      <w:r w:rsidRPr="003911EF">
        <w:rPr>
          <w:rFonts w:ascii="Aptos" w:hAnsi="Aptos"/>
        </w:rPr>
        <w:t xml:space="preserve"> skills</w:t>
      </w:r>
      <w:r>
        <w:rPr>
          <w:rFonts w:ascii="Aptos" w:hAnsi="Aptos"/>
        </w:rPr>
        <w:t xml:space="preserve"> during time served</w:t>
      </w:r>
      <w:r w:rsidRPr="003911EF">
        <w:rPr>
          <w:rFonts w:ascii="Aptos" w:hAnsi="Aptos"/>
        </w:rPr>
        <w:t xml:space="preserve"> in the US Air Force</w:t>
      </w:r>
      <w:r>
        <w:rPr>
          <w:rFonts w:ascii="Aptos" w:hAnsi="Aptos"/>
        </w:rPr>
        <w:t>.</w:t>
      </w:r>
    </w:p>
    <w:p w14:paraId="5C4E7355" w14:textId="25589252" w:rsidR="008F471C" w:rsidRPr="003911EF" w:rsidRDefault="00F77660" w:rsidP="008F471C">
      <w:pPr>
        <w:pStyle w:val="ListBullet"/>
        <w:rPr>
          <w:rFonts w:ascii="Aptos" w:hAnsi="Aptos"/>
        </w:rPr>
      </w:pPr>
      <w:r w:rsidRPr="003911EF">
        <w:rPr>
          <w:rFonts w:ascii="Aptos" w:hAnsi="Aptos"/>
        </w:rPr>
        <w:t>Studied abroad in Japan in 2011-2012 as a university student</w:t>
      </w:r>
      <w:r w:rsidR="009F76EB" w:rsidRPr="003911EF">
        <w:rPr>
          <w:rFonts w:ascii="Aptos" w:hAnsi="Aptos"/>
        </w:rPr>
        <w:t xml:space="preserve"> to learn Japanese language and culture.</w:t>
      </w:r>
    </w:p>
    <w:p w14:paraId="326FDC4F" w14:textId="7A2BA5CE" w:rsidR="00194DB6" w:rsidRDefault="001D6995" w:rsidP="001D6995">
      <w:pPr>
        <w:pStyle w:val="ListBullet"/>
        <w:rPr>
          <w:rFonts w:ascii="Aptos" w:hAnsi="Aptos"/>
        </w:rPr>
      </w:pPr>
      <w:r w:rsidRPr="003911EF">
        <w:rPr>
          <w:rFonts w:ascii="Aptos" w:hAnsi="Aptos"/>
        </w:rPr>
        <w:t xml:space="preserve">Volunteered </w:t>
      </w:r>
      <w:r w:rsidR="00404441" w:rsidRPr="003911EF">
        <w:rPr>
          <w:rFonts w:ascii="Aptos" w:hAnsi="Aptos"/>
        </w:rPr>
        <w:t xml:space="preserve">as a leader in organizing social events and </w:t>
      </w:r>
      <w:r w:rsidR="00F77660" w:rsidRPr="003911EF">
        <w:rPr>
          <w:rFonts w:ascii="Aptos" w:hAnsi="Aptos"/>
        </w:rPr>
        <w:t xml:space="preserve">competitions </w:t>
      </w:r>
      <w:r w:rsidR="009F76EB" w:rsidRPr="003911EF">
        <w:rPr>
          <w:rFonts w:ascii="Aptos" w:hAnsi="Aptos"/>
        </w:rPr>
        <w:t>for</w:t>
      </w:r>
      <w:r w:rsidR="00F77660" w:rsidRPr="003911EF">
        <w:rPr>
          <w:rFonts w:ascii="Aptos" w:hAnsi="Aptos"/>
        </w:rPr>
        <w:t xml:space="preserve"> the ballroom dance team</w:t>
      </w:r>
      <w:r w:rsidR="00F36D77" w:rsidRPr="003911EF">
        <w:rPr>
          <w:rFonts w:ascii="Aptos" w:eastAsia="Malgun Gothic" w:hAnsi="Aptos"/>
          <w:lang w:eastAsia="ko-KR"/>
        </w:rPr>
        <w:t xml:space="preserve"> </w:t>
      </w:r>
      <w:r w:rsidR="00762264" w:rsidRPr="003911EF">
        <w:rPr>
          <w:rFonts w:ascii="Aptos" w:eastAsia="Malgun Gothic" w:hAnsi="Aptos"/>
          <w:lang w:eastAsia="ko-KR"/>
        </w:rPr>
        <w:t>as a student at the University of Michigan</w:t>
      </w:r>
      <w:r w:rsidR="00194DB6">
        <w:rPr>
          <w:rFonts w:ascii="Aptos" w:eastAsia="Malgun Gothic" w:hAnsi="Aptos"/>
          <w:lang w:eastAsia="ko-KR"/>
        </w:rPr>
        <w:t xml:space="preserve"> from 2012-2015</w:t>
      </w:r>
      <w:r w:rsidR="0071333A" w:rsidRPr="003911EF">
        <w:rPr>
          <w:rFonts w:ascii="Aptos" w:hAnsi="Aptos"/>
        </w:rPr>
        <w:t>.</w:t>
      </w:r>
    </w:p>
    <w:p w14:paraId="7D78511D" w14:textId="73D6C7F8" w:rsidR="00194DB6" w:rsidRPr="00F042A2" w:rsidRDefault="00194DB6" w:rsidP="00F042A2">
      <w:pPr>
        <w:pStyle w:val="ListBullet"/>
        <w:rPr>
          <w:rFonts w:ascii="Aptos" w:hAnsi="Aptos"/>
        </w:rPr>
      </w:pPr>
      <w:r w:rsidRPr="003911EF">
        <w:rPr>
          <w:rFonts w:ascii="Aptos" w:hAnsi="Aptos"/>
        </w:rPr>
        <w:t xml:space="preserve">Over 15 years of experience working with people through customer service and </w:t>
      </w:r>
      <w:r w:rsidR="008D22C3">
        <w:rPr>
          <w:rFonts w:ascii="Aptos" w:hAnsi="Aptos"/>
        </w:rPr>
        <w:t xml:space="preserve">various </w:t>
      </w:r>
      <w:r w:rsidRPr="003911EF">
        <w:rPr>
          <w:rFonts w:ascii="Aptos" w:hAnsi="Aptos"/>
        </w:rPr>
        <w:t>restaurant positions.</w:t>
      </w:r>
    </w:p>
    <w:p w14:paraId="0647482D" w14:textId="68579769" w:rsidR="00194DB6" w:rsidRPr="00194DB6" w:rsidRDefault="00F042A2" w:rsidP="00194DB6">
      <w:pPr>
        <w:pStyle w:val="ListBullet"/>
        <w:rPr>
          <w:rFonts w:ascii="Aptos" w:hAnsi="Aptos"/>
        </w:rPr>
      </w:pPr>
      <w:r>
        <w:rPr>
          <w:rFonts w:ascii="Aptos" w:hAnsi="Aptos"/>
        </w:rPr>
      </w:r>
      <w:r w:rsidR="00194DB6">
        <w:rPr>
          <w:rFonts w:ascii="Aptos" w:hAnsi="Aptos"/>
        </w:rPr>
      </w:r>
      <w:r>
        <w:rPr>
          <w:rFonts w:ascii="Aptos" w:hAnsi="Aptos"/>
        </w:rPr>
      </w:r>
      <w:r w:rsidR="00194DB6">
        <w:rPr>
          <w:rFonts w:ascii="Aptos" w:hAnsi="Aptos"/>
        </w:rPr>
      </w:r>
      <w:r>
        <w:rPr>
          <w:rFonts w:ascii="Aptos" w:hAnsi="Aptos"/>
        </w:rPr>
      </w:r>
      <w:r w:rsidR="00194DB6">
        <w:rPr>
          <w:rFonts w:ascii="Aptos" w:hAnsi="Aptos"/>
        </w:rPr>
        <w:t>Fluent in Korean language. Worked as an English/Korean teacher in Kazakhstan in from Sep 2025 – February 2026. Taught over 200 students.</w:t>
      </w:r>
    </w:p>
    <w:sectPr w:rsidR="00194DB6" w:rsidRPr="00194DB6" w:rsidSect="003911EF">
      <w:footerReference w:type="default" r:id="rId9"/>
      <w:headerReference w:type="default" r:id="rId13"/>
      <w:headerReference w:type="first" r:id="rId14"/>
      <w:footerReference w:type="first" r:id="rId15"/>
      <w:pgSz w:w="11909" w:h="16834" w:code="9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DBB21" w14:textId="77777777" w:rsidR="00F556B3" w:rsidRDefault="00F556B3">
      <w:pPr>
        <w:spacing w:after="0"/>
      </w:pPr>
      <w:r>
        <w:separator/>
      </w:r>
    </w:p>
  </w:endnote>
  <w:endnote w:type="continuationSeparator" w:id="0">
    <w:p w14:paraId="1D47278B" w14:textId="77777777" w:rsidR="00F556B3" w:rsidRDefault="00F556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charset w:val="80"/>
    <w:family w:val="roman"/>
    <w:pitch w:val="fixed"/>
    <w:sig w:usb0="80000281" w:usb1="28C76CF8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E561B" w14:textId="77777777" w:rsidR="006270A9" w:rsidRDefault="009D5933">
    <w:pPr>
      <w:pStyle w:val="Footer"/>
    </w:pPr>
    <w:r/>
    <w:r/>
    <w:r/>
    <w:r/>
    <w:r w:rsidR="00816216">
      <w:rPr>
        <w:noProof/>
      </w:rPr>
    </w:r>
    <w:r>
      <w:rPr>
        <w:noProof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D9A2A" w14:textId="77777777" w:rsidR="00F556B3" w:rsidRDefault="00F556B3">
      <w:pPr>
        <w:spacing w:after="0"/>
      </w:pPr>
      <w:r>
        <w:separator/>
      </w:r>
    </w:p>
  </w:footnote>
  <w:footnote w:type="continuationSeparator" w:id="0">
    <w:p w14:paraId="55495362" w14:textId="77777777" w:rsidR="00F556B3" w:rsidRDefault="00F556B3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463AB4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3985257">
    <w:abstractNumId w:val="9"/>
  </w:num>
  <w:num w:numId="2" w16cid:durableId="575822632">
    <w:abstractNumId w:val="9"/>
    <w:lvlOverride w:ilvl="0">
      <w:startOverride w:val="1"/>
    </w:lvlOverride>
  </w:num>
  <w:num w:numId="3" w16cid:durableId="1929532784">
    <w:abstractNumId w:val="9"/>
    <w:lvlOverride w:ilvl="0">
      <w:startOverride w:val="1"/>
    </w:lvlOverride>
  </w:num>
  <w:num w:numId="4" w16cid:durableId="1576083122">
    <w:abstractNumId w:val="9"/>
    <w:lvlOverride w:ilvl="0">
      <w:startOverride w:val="1"/>
    </w:lvlOverride>
  </w:num>
  <w:num w:numId="5" w16cid:durableId="1012028756">
    <w:abstractNumId w:val="8"/>
  </w:num>
  <w:num w:numId="6" w16cid:durableId="1440249753">
    <w:abstractNumId w:val="7"/>
  </w:num>
  <w:num w:numId="7" w16cid:durableId="1316495453">
    <w:abstractNumId w:val="6"/>
  </w:num>
  <w:num w:numId="8" w16cid:durableId="1036656521">
    <w:abstractNumId w:val="5"/>
  </w:num>
  <w:num w:numId="9" w16cid:durableId="1610309514">
    <w:abstractNumId w:val="4"/>
  </w:num>
  <w:num w:numId="10" w16cid:durableId="1869558448">
    <w:abstractNumId w:val="3"/>
  </w:num>
  <w:num w:numId="11" w16cid:durableId="1324889338">
    <w:abstractNumId w:val="2"/>
  </w:num>
  <w:num w:numId="12" w16cid:durableId="796292413">
    <w:abstractNumId w:val="1"/>
  </w:num>
  <w:num w:numId="13" w16cid:durableId="1422290223">
    <w:abstractNumId w:val="0"/>
  </w:num>
  <w:num w:numId="14" w16cid:durableId="1539471076">
    <w:abstractNumId w:val="13"/>
  </w:num>
  <w:num w:numId="15" w16cid:durableId="455638090">
    <w:abstractNumId w:val="16"/>
  </w:num>
  <w:num w:numId="16" w16cid:durableId="2113432627">
    <w:abstractNumId w:val="12"/>
  </w:num>
  <w:num w:numId="17" w16cid:durableId="1736780157">
    <w:abstractNumId w:val="15"/>
  </w:num>
  <w:num w:numId="18" w16cid:durableId="1921477957">
    <w:abstractNumId w:val="10"/>
  </w:num>
  <w:num w:numId="19" w16cid:durableId="508452471">
    <w:abstractNumId w:val="19"/>
  </w:num>
  <w:num w:numId="20" w16cid:durableId="2126002802">
    <w:abstractNumId w:val="17"/>
  </w:num>
  <w:num w:numId="21" w16cid:durableId="1655916857">
    <w:abstractNumId w:val="11"/>
  </w:num>
  <w:num w:numId="22" w16cid:durableId="1020546531">
    <w:abstractNumId w:val="14"/>
  </w:num>
  <w:num w:numId="23" w16cid:durableId="830871722">
    <w:abstractNumId w:val="18"/>
  </w:num>
  <w:num w:numId="24" w16cid:durableId="309292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C9"/>
    <w:rsid w:val="000749A2"/>
    <w:rsid w:val="00087ECC"/>
    <w:rsid w:val="000920FC"/>
    <w:rsid w:val="000A4F59"/>
    <w:rsid w:val="000B440A"/>
    <w:rsid w:val="000E48BB"/>
    <w:rsid w:val="000E5DB8"/>
    <w:rsid w:val="00141A4C"/>
    <w:rsid w:val="00194DB6"/>
    <w:rsid w:val="001B29CF"/>
    <w:rsid w:val="001B785E"/>
    <w:rsid w:val="001C30A2"/>
    <w:rsid w:val="001D6995"/>
    <w:rsid w:val="001E088D"/>
    <w:rsid w:val="002630C1"/>
    <w:rsid w:val="0028220F"/>
    <w:rsid w:val="00297D8E"/>
    <w:rsid w:val="00314892"/>
    <w:rsid w:val="00346070"/>
    <w:rsid w:val="00356C14"/>
    <w:rsid w:val="003911EF"/>
    <w:rsid w:val="003E2CE8"/>
    <w:rsid w:val="00404441"/>
    <w:rsid w:val="00404F3A"/>
    <w:rsid w:val="00423F8F"/>
    <w:rsid w:val="00452BB6"/>
    <w:rsid w:val="0046798E"/>
    <w:rsid w:val="00473A99"/>
    <w:rsid w:val="004F7B12"/>
    <w:rsid w:val="00525429"/>
    <w:rsid w:val="00535852"/>
    <w:rsid w:val="005A225B"/>
    <w:rsid w:val="005B3CBF"/>
    <w:rsid w:val="005C7A9F"/>
    <w:rsid w:val="00606C39"/>
    <w:rsid w:val="00617B26"/>
    <w:rsid w:val="006270A9"/>
    <w:rsid w:val="00637F73"/>
    <w:rsid w:val="00646626"/>
    <w:rsid w:val="00646F89"/>
    <w:rsid w:val="006608D1"/>
    <w:rsid w:val="00675956"/>
    <w:rsid w:val="00681034"/>
    <w:rsid w:val="006D3DEE"/>
    <w:rsid w:val="006F141B"/>
    <w:rsid w:val="00707B34"/>
    <w:rsid w:val="0071333A"/>
    <w:rsid w:val="00762264"/>
    <w:rsid w:val="007775BE"/>
    <w:rsid w:val="007F0870"/>
    <w:rsid w:val="007F70C9"/>
    <w:rsid w:val="0080182E"/>
    <w:rsid w:val="008112CA"/>
    <w:rsid w:val="00816216"/>
    <w:rsid w:val="00824CED"/>
    <w:rsid w:val="0083058F"/>
    <w:rsid w:val="00840F41"/>
    <w:rsid w:val="008510CB"/>
    <w:rsid w:val="008649FD"/>
    <w:rsid w:val="0086652E"/>
    <w:rsid w:val="0087734B"/>
    <w:rsid w:val="00884BB2"/>
    <w:rsid w:val="008921CC"/>
    <w:rsid w:val="00896548"/>
    <w:rsid w:val="008D22C3"/>
    <w:rsid w:val="008D55F0"/>
    <w:rsid w:val="008F471C"/>
    <w:rsid w:val="00922EFE"/>
    <w:rsid w:val="009D5933"/>
    <w:rsid w:val="009D5D43"/>
    <w:rsid w:val="009E22E7"/>
    <w:rsid w:val="009F3318"/>
    <w:rsid w:val="009F76EB"/>
    <w:rsid w:val="00A81DBC"/>
    <w:rsid w:val="00AD032E"/>
    <w:rsid w:val="00AE2248"/>
    <w:rsid w:val="00B00392"/>
    <w:rsid w:val="00B421F2"/>
    <w:rsid w:val="00B4627A"/>
    <w:rsid w:val="00B512FB"/>
    <w:rsid w:val="00B61F51"/>
    <w:rsid w:val="00BD768D"/>
    <w:rsid w:val="00BF7ACD"/>
    <w:rsid w:val="00C10614"/>
    <w:rsid w:val="00C2323E"/>
    <w:rsid w:val="00C46B92"/>
    <w:rsid w:val="00C61F8E"/>
    <w:rsid w:val="00C84A8F"/>
    <w:rsid w:val="00C9189A"/>
    <w:rsid w:val="00CE4E09"/>
    <w:rsid w:val="00CF73DB"/>
    <w:rsid w:val="00D01A2F"/>
    <w:rsid w:val="00D137B2"/>
    <w:rsid w:val="00D310A3"/>
    <w:rsid w:val="00D6384C"/>
    <w:rsid w:val="00DA4754"/>
    <w:rsid w:val="00DD4C38"/>
    <w:rsid w:val="00E14091"/>
    <w:rsid w:val="00E33C79"/>
    <w:rsid w:val="00E71675"/>
    <w:rsid w:val="00E83E4B"/>
    <w:rsid w:val="00EF3CE4"/>
    <w:rsid w:val="00F042A2"/>
    <w:rsid w:val="00F36D77"/>
    <w:rsid w:val="00F556B3"/>
    <w:rsid w:val="00F77660"/>
    <w:rsid w:val="00FA3A7E"/>
    <w:rsid w:val="00FC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FE7CB"/>
  <w15:chartTrackingRefBased/>
  <w15:docId w15:val="{C2FE25A6-16D8-4C73-95DC-A62316D2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391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.docs.live.net/8b16c2ea505aa7d2/Desktop/Documents/brianlyj198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eeyo\AppData\Roaming\Microsoft\Templates\Resume%20(color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2E8D7C4FF84C1583C567FEA42296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65CDD-548F-4A81-B0A8-77ED3F25799A}"/>
      </w:docPartPr>
      <w:docPartBody>
        <w:p w:rsidR="00810636" w:rsidRDefault="00810636">
          <w:pPr>
            <w:pStyle w:val="DB2E8D7C4FF84C1583C567FEA42296B7"/>
          </w:pPr>
          <w:r>
            <w:t>Skills &amp; Abilities</w:t>
          </w:r>
        </w:p>
      </w:docPartBody>
    </w:docPart>
    <w:docPart>
      <w:docPartPr>
        <w:name w:val="0F4C37917B2D4C8D9BEC09D5C3A96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8F0B8-40F1-4377-9581-FB11D055E633}"/>
      </w:docPartPr>
      <w:docPartBody>
        <w:p w:rsidR="00B87C86" w:rsidRDefault="00810636" w:rsidP="00810636">
          <w:pPr>
            <w:pStyle w:val="0F4C37917B2D4C8D9BEC09D5C3A9690B"/>
          </w:pPr>
          <w:r>
            <w:t>Experience</w:t>
          </w:r>
        </w:p>
      </w:docPartBody>
    </w:docPart>
    <w:docPart>
      <w:docPartPr>
        <w:name w:val="B0238043F22D4226AE6F4B84968FD2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3C36B-2847-4453-8219-E72911B3CF2E}"/>
      </w:docPartPr>
      <w:docPartBody>
        <w:p w:rsidR="007B1226" w:rsidRDefault="007B1226" w:rsidP="007B1226">
          <w:pPr>
            <w:pStyle w:val="B0238043F22D4226AE6F4B84968FD27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charset w:val="80"/>
    <w:family w:val="roman"/>
    <w:pitch w:val="fixed"/>
    <w:sig w:usb0="80000281" w:usb1="28C76CF8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36"/>
    <w:rsid w:val="00087ECC"/>
    <w:rsid w:val="00250A54"/>
    <w:rsid w:val="002630C1"/>
    <w:rsid w:val="002E22A3"/>
    <w:rsid w:val="004F4303"/>
    <w:rsid w:val="005A225B"/>
    <w:rsid w:val="005B3CBF"/>
    <w:rsid w:val="005C7A9F"/>
    <w:rsid w:val="006967AC"/>
    <w:rsid w:val="007775BE"/>
    <w:rsid w:val="007B1226"/>
    <w:rsid w:val="00810636"/>
    <w:rsid w:val="00884BDD"/>
    <w:rsid w:val="009D2BDB"/>
    <w:rsid w:val="00B512FB"/>
    <w:rsid w:val="00B87C86"/>
    <w:rsid w:val="00B9620A"/>
    <w:rsid w:val="00C321C7"/>
    <w:rsid w:val="00C52559"/>
    <w:rsid w:val="00CE4E09"/>
    <w:rsid w:val="00CF73DB"/>
    <w:rsid w:val="00D310A3"/>
    <w:rsid w:val="00DA4754"/>
    <w:rsid w:val="00E71675"/>
    <w:rsid w:val="00EF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F4C37917B2D4C8D9BEC09D5C3A9690B">
    <w:name w:val="0F4C37917B2D4C8D9BEC09D5C3A9690B"/>
    <w:rsid w:val="00810636"/>
  </w:style>
  <w:style w:type="paragraph" w:customStyle="1" w:styleId="DB2E8D7C4FF84C1583C567FEA42296B7">
    <w:name w:val="DB2E8D7C4FF84C1583C567FEA42296B7"/>
  </w:style>
  <w:style w:type="paragraph" w:customStyle="1" w:styleId="B0238043F22D4226AE6F4B84968FD27D">
    <w:name w:val="B0238043F22D4226AE6F4B84968FD27D"/>
    <w:rsid w:val="007B1226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C9C02-269A-4556-965E-C2F7894C9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(color)</Template>
  <TotalTime>2</TotalTime>
  <Pages>1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2</cp:revision>
  <dcterms:created xsi:type="dcterms:W3CDTF">2026-05-01T07:59:00Z</dcterms:created>
  <dcterms:modified xsi:type="dcterms:W3CDTF">2026-05-01T07:59:00Z</dcterms:modified>
  <cp:version/>
  <dc:subject/>
  <dc:description/>
</cp:coreProperties>
</file>